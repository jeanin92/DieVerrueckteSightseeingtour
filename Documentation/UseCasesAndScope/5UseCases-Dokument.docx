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 SUBJECT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0" w:name="_Toc354049523"/>
      <w:r w:rsidR="0052283A" w:rsidRPr="00E1447E">
        <w:rPr>
          <w:rFonts w:ascii="Arial" w:hAnsi="Arial" w:cs="Arial"/>
          <w:b/>
          <w:sz w:val="36"/>
          <w:szCs w:val="36"/>
        </w:rPr>
        <w:t xml:space="preserve">Die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verrückte</w:t>
      </w:r>
      <w:proofErr w:type="spellEnd"/>
      <w:r w:rsidR="0052283A" w:rsidRPr="00E1447E">
        <w:rPr>
          <w:rFonts w:ascii="Arial" w:hAnsi="Arial" w:cs="Arial"/>
          <w:b/>
          <w:sz w:val="36"/>
          <w:szCs w:val="36"/>
        </w:rPr>
        <w:t xml:space="preserve">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Sightseeingtour</w:t>
      </w:r>
      <w:bookmarkEnd w:id="0"/>
      <w:proofErr w:type="spellEnd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title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1" w:name="_Toc354049524"/>
      <w:r w:rsidR="00E1447E" w:rsidRPr="00E1447E">
        <w:rPr>
          <w:rFonts w:ascii="Arial" w:hAnsi="Arial" w:cs="Arial"/>
          <w:b/>
          <w:sz w:val="36"/>
          <w:szCs w:val="36"/>
        </w:rPr>
        <w:t>Use-Case Specifications</w:t>
      </w:r>
      <w:bookmarkEnd w:id="1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Default="006E4FE7">
      <w:pPr>
        <w:pStyle w:val="Titel"/>
        <w:jc w:val="right"/>
      </w:pPr>
    </w:p>
    <w:p w:rsidR="006E4FE7" w:rsidRPr="00E532C2" w:rsidRDefault="00923024" w:rsidP="00E532C2">
      <w:pPr>
        <w:jc w:val="right"/>
        <w:rPr>
          <w:rFonts w:ascii="Arial" w:hAnsi="Arial" w:cs="Arial"/>
          <w:b/>
          <w:sz w:val="36"/>
          <w:szCs w:val="36"/>
        </w:rPr>
      </w:pPr>
      <w:bookmarkStart w:id="2" w:name="_Toc354049525"/>
      <w:r>
        <w:rPr>
          <w:rFonts w:ascii="Arial" w:hAnsi="Arial" w:cs="Arial"/>
          <w:b/>
          <w:sz w:val="36"/>
          <w:szCs w:val="36"/>
        </w:rPr>
        <w:t>Version 1.2</w:t>
      </w:r>
      <w:bookmarkEnd w:id="2"/>
    </w:p>
    <w:p w:rsidR="006E4FE7" w:rsidRDefault="006E4FE7"/>
    <w:p w:rsidR="006E4FE7" w:rsidRDefault="006E4FE7"/>
    <w:p w:rsidR="006E4FE7" w:rsidRDefault="006E4FE7">
      <w:pPr>
        <w:pStyle w:val="Textkrper"/>
      </w:pPr>
    </w:p>
    <w:p w:rsidR="006E4FE7" w:rsidRDefault="006E4FE7">
      <w:pPr>
        <w:pStyle w:val="Textkrper"/>
      </w:pPr>
    </w:p>
    <w:p w:rsidR="006E4FE7" w:rsidRDefault="006E4FE7">
      <w:pPr>
        <w:sectPr w:rsidR="006E4FE7">
          <w:headerReference w:type="default" r:id="rId9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6E4FE7" w:rsidRPr="00E532C2" w:rsidRDefault="00395C35" w:rsidP="00E532C2">
      <w:pPr>
        <w:pStyle w:val="Titel"/>
      </w:pPr>
      <w:bookmarkStart w:id="3" w:name="_Toc354049526"/>
      <w:bookmarkStart w:id="4" w:name="_Toc359875057"/>
      <w:r w:rsidRPr="00E532C2">
        <w:lastRenderedPageBreak/>
        <w:t>Revision History</w:t>
      </w:r>
      <w:bookmarkEnd w:id="3"/>
      <w:bookmarkEnd w:id="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E4FE7"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6E4FE7">
        <w:tc>
          <w:tcPr>
            <w:tcW w:w="2304" w:type="dxa"/>
          </w:tcPr>
          <w:p w:rsidR="006E4FE7" w:rsidRDefault="00233F96">
            <w:pPr>
              <w:pStyle w:val="Tabletext"/>
            </w:pPr>
            <w:r>
              <w:t>4/18/2013</w:t>
            </w:r>
          </w:p>
        </w:tc>
        <w:tc>
          <w:tcPr>
            <w:tcW w:w="1152" w:type="dxa"/>
          </w:tcPr>
          <w:p w:rsidR="006E4FE7" w:rsidRDefault="00233F96">
            <w:pPr>
              <w:pStyle w:val="Tabletext"/>
            </w:pPr>
            <w:r>
              <w:t>&lt;1.0</w:t>
            </w:r>
            <w:r w:rsidR="00395C35">
              <w:t>&gt;</w:t>
            </w:r>
          </w:p>
        </w:tc>
        <w:tc>
          <w:tcPr>
            <w:tcW w:w="3744" w:type="dxa"/>
          </w:tcPr>
          <w:p w:rsidR="006E4FE7" w:rsidRPr="00F47E16" w:rsidRDefault="00233F96">
            <w:pPr>
              <w:pStyle w:val="Tabletext"/>
              <w:rPr>
                <w:lang w:val="de-DE"/>
              </w:rPr>
            </w:pPr>
            <w:r w:rsidRPr="00F47E16">
              <w:rPr>
                <w:lang w:val="de-DE"/>
              </w:rPr>
              <w:t xml:space="preserve">Informationen zu </w:t>
            </w:r>
            <w:proofErr w:type="spellStart"/>
            <w:r w:rsidRPr="00F47E16">
              <w:rPr>
                <w:lang w:val="de-DE"/>
              </w:rPr>
              <w:t>Use</w:t>
            </w:r>
            <w:proofErr w:type="spellEnd"/>
            <w:r w:rsidRPr="00F47E16">
              <w:rPr>
                <w:lang w:val="de-DE"/>
              </w:rPr>
              <w:t xml:space="preserve"> Cases mit Diagrammen</w:t>
            </w:r>
          </w:p>
        </w:tc>
        <w:tc>
          <w:tcPr>
            <w:tcW w:w="2304" w:type="dxa"/>
          </w:tcPr>
          <w:p w:rsidR="006E4FE7" w:rsidRDefault="00233F96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  <w:tr w:rsidR="006E4FE7">
        <w:tc>
          <w:tcPr>
            <w:tcW w:w="2304" w:type="dxa"/>
          </w:tcPr>
          <w:p w:rsidR="006E4FE7" w:rsidRDefault="009245E9">
            <w:pPr>
              <w:pStyle w:val="Tabletext"/>
            </w:pPr>
            <w:r>
              <w:t>4/22/2013</w:t>
            </w:r>
          </w:p>
        </w:tc>
        <w:tc>
          <w:tcPr>
            <w:tcW w:w="1152" w:type="dxa"/>
          </w:tcPr>
          <w:p w:rsidR="006E4FE7" w:rsidRPr="009245E9" w:rsidRDefault="009245E9">
            <w:pPr>
              <w:pStyle w:val="Tabletext"/>
              <w:rPr>
                <w:sz w:val="18"/>
              </w:rPr>
            </w:pPr>
            <w:r>
              <w:t>&lt;1.1</w:t>
            </w:r>
            <w:r>
              <w:rPr>
                <w:sz w:val="18"/>
              </w:rPr>
              <w:t>&gt;</w:t>
            </w:r>
          </w:p>
        </w:tc>
        <w:tc>
          <w:tcPr>
            <w:tcW w:w="3744" w:type="dxa"/>
          </w:tcPr>
          <w:p w:rsidR="006E4FE7" w:rsidRDefault="009245E9">
            <w:pPr>
              <w:pStyle w:val="Tabletext"/>
            </w:pPr>
            <w:r>
              <w:t xml:space="preserve">Cucumber Tests </w:t>
            </w:r>
            <w:proofErr w:type="spellStart"/>
            <w:r>
              <w:t>eingefügt</w:t>
            </w:r>
            <w:proofErr w:type="spellEnd"/>
          </w:p>
        </w:tc>
        <w:tc>
          <w:tcPr>
            <w:tcW w:w="2304" w:type="dxa"/>
          </w:tcPr>
          <w:p w:rsidR="006E4FE7" w:rsidRDefault="009245E9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  <w:tr w:rsidR="006E4FE7">
        <w:tc>
          <w:tcPr>
            <w:tcW w:w="2304" w:type="dxa"/>
          </w:tcPr>
          <w:p w:rsidR="006E4FE7" w:rsidRDefault="00923024">
            <w:pPr>
              <w:pStyle w:val="Tabletext"/>
            </w:pPr>
            <w:r>
              <w:t>6/24/2013</w:t>
            </w:r>
          </w:p>
        </w:tc>
        <w:tc>
          <w:tcPr>
            <w:tcW w:w="1152" w:type="dxa"/>
          </w:tcPr>
          <w:p w:rsidR="006E4FE7" w:rsidRDefault="00923024">
            <w:pPr>
              <w:pStyle w:val="Tabletext"/>
            </w:pPr>
            <w:r>
              <w:t>&lt;1.2&gt;</w:t>
            </w:r>
          </w:p>
        </w:tc>
        <w:tc>
          <w:tcPr>
            <w:tcW w:w="3744" w:type="dxa"/>
          </w:tcPr>
          <w:p w:rsidR="006E4FE7" w:rsidRDefault="00923024">
            <w:pPr>
              <w:pStyle w:val="Tabletext"/>
            </w:pPr>
            <w:proofErr w:type="spellStart"/>
            <w:r>
              <w:t>Screenflow</w:t>
            </w:r>
            <w:proofErr w:type="spellEnd"/>
            <w:r>
              <w:t xml:space="preserve"> </w:t>
            </w:r>
            <w:proofErr w:type="spellStart"/>
            <w:r>
              <w:t>hinzugefügt</w:t>
            </w:r>
            <w:proofErr w:type="spellEnd"/>
          </w:p>
        </w:tc>
        <w:tc>
          <w:tcPr>
            <w:tcW w:w="2304" w:type="dxa"/>
          </w:tcPr>
          <w:p w:rsidR="006E4FE7" w:rsidRDefault="00923024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</w:tbl>
    <w:p w:rsidR="006E4FE7" w:rsidRDefault="006E4FE7"/>
    <w:p w:rsidR="00923024" w:rsidRDefault="00395C35" w:rsidP="00E1447E">
      <w:pPr>
        <w:pStyle w:val="Titel"/>
        <w:rPr>
          <w:noProof/>
        </w:rPr>
      </w:pPr>
      <w:r>
        <w:br w:type="page"/>
      </w:r>
      <w:bookmarkStart w:id="5" w:name="_Toc354049527"/>
      <w:bookmarkStart w:id="6" w:name="_Toc359875058"/>
      <w:r>
        <w:lastRenderedPageBreak/>
        <w:t>Table of Contents</w:t>
      </w:r>
      <w:bookmarkEnd w:id="5"/>
      <w:bookmarkEnd w:id="6"/>
      <w:r w:rsidR="00E1447E">
        <w:rPr>
          <w:rFonts w:ascii="Times New Roman" w:hAnsi="Times New Roman"/>
          <w:b w:val="0"/>
          <w:sz w:val="20"/>
        </w:rPr>
        <w:fldChar w:fldCharType="begin"/>
      </w:r>
      <w:r w:rsidR="00E1447E">
        <w:rPr>
          <w:rFonts w:ascii="Times New Roman" w:hAnsi="Times New Roman"/>
          <w:b w:val="0"/>
          <w:sz w:val="20"/>
        </w:rPr>
        <w:instrText xml:space="preserve"> TOC \h \z \t "Überschrift 1;2;Überschrift 2;3;Titel;1" </w:instrText>
      </w:r>
      <w:r w:rsidR="00E1447E">
        <w:rPr>
          <w:rFonts w:ascii="Times New Roman" w:hAnsi="Times New Roman"/>
          <w:b w:val="0"/>
          <w:sz w:val="20"/>
        </w:rPr>
        <w:fldChar w:fldCharType="separate"/>
      </w:r>
    </w:p>
    <w:bookmarkStart w:id="7" w:name="_GoBack"/>
    <w:bookmarkEnd w:id="7"/>
    <w:p w:rsidR="00923024" w:rsidRDefault="0092302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r w:rsidRPr="005268D8">
        <w:rPr>
          <w:rStyle w:val="Hyperlink"/>
          <w:noProof/>
        </w:rPr>
        <w:fldChar w:fldCharType="begin"/>
      </w:r>
      <w:r w:rsidRPr="005268D8">
        <w:rPr>
          <w:rStyle w:val="Hyperlink"/>
          <w:noProof/>
        </w:rPr>
        <w:instrText xml:space="preserve"> </w:instrText>
      </w:r>
      <w:r>
        <w:rPr>
          <w:noProof/>
        </w:rPr>
        <w:instrText>HYPERLINK \l "_Toc359875057"</w:instrText>
      </w:r>
      <w:r w:rsidRPr="005268D8">
        <w:rPr>
          <w:rStyle w:val="Hyperlink"/>
          <w:noProof/>
        </w:rPr>
        <w:instrText xml:space="preserve"> </w:instrText>
      </w:r>
      <w:r w:rsidRPr="005268D8">
        <w:rPr>
          <w:rStyle w:val="Hyperlink"/>
          <w:noProof/>
        </w:rPr>
      </w:r>
      <w:r w:rsidRPr="005268D8">
        <w:rPr>
          <w:rStyle w:val="Hyperlink"/>
          <w:noProof/>
        </w:rPr>
        <w:fldChar w:fldCharType="separate"/>
      </w:r>
      <w:r w:rsidRPr="005268D8">
        <w:rPr>
          <w:rStyle w:val="Hyperlink"/>
          <w:noProof/>
        </w:rPr>
        <w:t>Revision History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_Toc359875057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075CF0"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5268D8">
        <w:rPr>
          <w:rStyle w:val="Hyperlink"/>
          <w:noProof/>
        </w:rPr>
        <w:fldChar w:fldCharType="end"/>
      </w:r>
    </w:p>
    <w:p w:rsidR="00923024" w:rsidRDefault="0092302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58" w:history="1">
        <w:r w:rsidRPr="005268D8">
          <w:rPr>
            <w:rStyle w:val="Hyperlink"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59" w:history="1">
        <w:r w:rsidRPr="005268D8">
          <w:rPr>
            <w:rStyle w:val="Hyperlink"/>
            <w:noProof/>
          </w:rPr>
          <w:t>Use Case Specification: Anleitung nutzen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0" w:history="1">
        <w:r w:rsidRPr="005268D8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Anleitung nutzen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1" w:history="1">
        <w:r w:rsidRPr="005268D8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2" w:history="1">
        <w:r w:rsidRPr="005268D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3" w:history="1">
        <w:r w:rsidRPr="005268D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4" w:history="1">
        <w:r w:rsidRPr="005268D8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5" w:history="1">
        <w:r w:rsidRPr="005268D8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6" w:history="1">
        <w:r w:rsidRPr="005268D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7" w:history="1">
        <w:r w:rsidRPr="005268D8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8" w:history="1">
        <w:r w:rsidRPr="005268D8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9" w:history="1">
        <w:r w:rsidRPr="005268D8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0" w:history="1">
        <w:r w:rsidRPr="005268D8">
          <w:rPr>
            <w:rStyle w:val="Hyperlink"/>
            <w:noProof/>
          </w:rPr>
          <w:t>Use Case Specification: Karte ziehen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1" w:history="1">
        <w:r w:rsidRPr="005268D8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Karte ziehen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2" w:history="1">
        <w:r w:rsidRPr="005268D8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3" w:history="1">
        <w:r w:rsidRPr="005268D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4" w:history="1">
        <w:r w:rsidRPr="005268D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5" w:history="1">
        <w:r w:rsidRPr="005268D8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6" w:history="1">
        <w:r w:rsidRPr="005268D8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7" w:history="1">
        <w:r w:rsidRPr="005268D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8" w:history="1">
        <w:r w:rsidRPr="005268D8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9" w:history="1">
        <w:r w:rsidRPr="005268D8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0" w:history="1">
        <w:r w:rsidRPr="005268D8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1" w:history="1">
        <w:r w:rsidRPr="005268D8">
          <w:rPr>
            <w:rStyle w:val="Hyperlink"/>
            <w:noProof/>
          </w:rPr>
          <w:t>Use Case Specification: Platte einschieben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2" w:history="1">
        <w:r w:rsidRPr="005268D8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Platte einschieben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3" w:history="1">
        <w:r w:rsidRPr="005268D8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4" w:history="1">
        <w:r w:rsidRPr="005268D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5" w:history="1">
        <w:r w:rsidRPr="005268D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6" w:history="1">
        <w:r w:rsidRPr="005268D8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7" w:history="1">
        <w:r w:rsidRPr="005268D8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8" w:history="1">
        <w:r w:rsidRPr="005268D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9" w:history="1">
        <w:r w:rsidRPr="005268D8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0" w:history="1">
        <w:r w:rsidRPr="005268D8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1" w:history="1">
        <w:r w:rsidRPr="005268D8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2" w:history="1">
        <w:r w:rsidRPr="005268D8">
          <w:rPr>
            <w:rStyle w:val="Hyperlink"/>
            <w:noProof/>
          </w:rPr>
          <w:t>Use Case Specification: Spielmodus wählen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3" w:history="1">
        <w:r w:rsidRPr="005268D8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Spielmodus wählen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4" w:history="1">
        <w:r w:rsidRPr="005268D8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5" w:history="1">
        <w:r w:rsidRPr="005268D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6" w:history="1">
        <w:r w:rsidRPr="005268D8">
          <w:rPr>
            <w:rStyle w:val="Hyperlink"/>
            <w:noProof/>
            <w:lang w:val="de-DE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7" w:history="1">
        <w:r w:rsidRPr="005268D8">
          <w:rPr>
            <w:rStyle w:val="Hyperlink"/>
            <w:noProof/>
            <w:lang w:val="de-DE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8" w:history="1">
        <w:r w:rsidRPr="005268D8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9" w:history="1">
        <w:r w:rsidRPr="005268D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0" w:history="1">
        <w:r w:rsidRPr="005268D8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1" w:history="1">
        <w:r w:rsidRPr="005268D8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2" w:history="1">
        <w:r w:rsidRPr="005268D8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3" w:history="1">
        <w:r w:rsidRPr="005268D8">
          <w:rPr>
            <w:rStyle w:val="Hyperlink"/>
            <w:noProof/>
          </w:rPr>
          <w:t>Use Case Specification: Spieler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4" w:history="1">
        <w:r w:rsidRPr="005268D8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Spieler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5" w:history="1">
        <w:r w:rsidRPr="005268D8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6" w:history="1">
        <w:r w:rsidRPr="005268D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Narrative/ Cucumber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7" w:history="1">
        <w:r w:rsidRPr="005268D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8" w:history="1">
        <w:r w:rsidRPr="005268D8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9" w:history="1">
        <w:r w:rsidRPr="005268D8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0" w:history="1">
        <w:r w:rsidRPr="005268D8">
          <w:rPr>
            <w:rStyle w:val="Hyperlink"/>
            <w:noProof/>
            <w:lang w:val="de-DE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1" w:history="1">
        <w:r w:rsidRPr="005268D8">
          <w:rPr>
            <w:rStyle w:val="Hyperlink"/>
            <w:noProof/>
            <w:lang w:val="de-DE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  <w:lang w:val="de-DE"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2" w:history="1">
        <w:r w:rsidRPr="005268D8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3" w:history="1">
        <w:r w:rsidRPr="005268D8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5268D8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024" w:rsidRDefault="0092302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4" w:history="1">
        <w:r w:rsidRPr="005268D8">
          <w:rPr>
            <w:rStyle w:val="Hyperlink"/>
            <w:noProof/>
          </w:rPr>
          <w:t>Screenflow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_Toc359875114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5CF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12991" w:rsidRDefault="00E1447E">
      <w:pPr>
        <w:pStyle w:val="Titel"/>
      </w:pPr>
      <w:r>
        <w:rPr>
          <w:rFonts w:ascii="Times New Roman" w:hAnsi="Times New Roman"/>
          <w:b w:val="0"/>
          <w:sz w:val="20"/>
        </w:rPr>
        <w:fldChar w:fldCharType="end"/>
      </w:r>
      <w:r w:rsidR="00395C35" w:rsidRPr="00E532C2">
        <w:br w:type="page"/>
      </w:r>
      <w:bookmarkStart w:id="8" w:name="_Toc423410237"/>
      <w:bookmarkStart w:id="9" w:name="_Toc425054503"/>
    </w:p>
    <w:p w:rsidR="006E4FE7" w:rsidRPr="00E532C2" w:rsidRDefault="00E1447E">
      <w:pPr>
        <w:pStyle w:val="Titel"/>
      </w:pPr>
      <w:bookmarkStart w:id="10" w:name="_Toc359875059"/>
      <w:r w:rsidRPr="00E532C2">
        <w:lastRenderedPageBreak/>
        <w:t xml:space="preserve">Use Case Specification: </w:t>
      </w:r>
      <w:proofErr w:type="spellStart"/>
      <w:r w:rsidRPr="00E532C2">
        <w:t>Anleitung</w:t>
      </w:r>
      <w:proofErr w:type="spellEnd"/>
      <w:r w:rsidRPr="00E532C2">
        <w:t xml:space="preserve"> </w:t>
      </w:r>
      <w:proofErr w:type="spellStart"/>
      <w:r w:rsidR="00E532C2" w:rsidRPr="00E532C2">
        <w:t>nutzen</w:t>
      </w:r>
      <w:bookmarkEnd w:id="10"/>
      <w:proofErr w:type="spellEnd"/>
      <w:r w:rsidR="00395C35" w:rsidRPr="00E532C2">
        <w:t xml:space="preserve"> </w:t>
      </w:r>
      <w:bookmarkEnd w:id="8"/>
      <w:bookmarkEnd w:id="9"/>
    </w:p>
    <w:p w:rsidR="006E4FE7" w:rsidRPr="00E532C2" w:rsidRDefault="006E4FE7">
      <w:pPr>
        <w:pStyle w:val="InfoBlue"/>
      </w:pPr>
    </w:p>
    <w:p w:rsidR="006E4FE7" w:rsidRPr="00E1447E" w:rsidRDefault="00E1447E">
      <w:pPr>
        <w:pStyle w:val="berschrift1"/>
        <w:rPr>
          <w:lang w:val="de-DE"/>
        </w:rPr>
      </w:pPr>
      <w:bookmarkStart w:id="11" w:name="_Toc423410238"/>
      <w:bookmarkStart w:id="12" w:name="_Toc425054504"/>
      <w:bookmarkStart w:id="13" w:name="_Toc359875060"/>
      <w:r w:rsidRPr="00E1447E">
        <w:rPr>
          <w:lang w:val="de-DE"/>
        </w:rPr>
        <w:t xml:space="preserve">Anleitung </w:t>
      </w:r>
      <w:r w:rsidR="00E532C2">
        <w:rPr>
          <w:lang w:val="de-DE"/>
        </w:rPr>
        <w:t>nutzen</w:t>
      </w:r>
      <w:bookmarkEnd w:id="13"/>
    </w:p>
    <w:p w:rsidR="006E4FE7" w:rsidRPr="00E1447E" w:rsidRDefault="00395C35">
      <w:pPr>
        <w:pStyle w:val="berschrift2"/>
        <w:rPr>
          <w:lang w:val="de-DE"/>
        </w:rPr>
      </w:pPr>
      <w:bookmarkStart w:id="14" w:name="_Toc359875061"/>
      <w:r w:rsidRPr="00E1447E">
        <w:rPr>
          <w:lang w:val="de-DE"/>
        </w:rPr>
        <w:t>Brief Description</w:t>
      </w:r>
      <w:bookmarkEnd w:id="11"/>
      <w:bookmarkEnd w:id="12"/>
      <w:bookmarkEnd w:id="14"/>
    </w:p>
    <w:p w:rsidR="0052283A" w:rsidRDefault="00067217" w:rsidP="0052283A">
      <w:pPr>
        <w:rPr>
          <w:lang w:val="de-DE"/>
        </w:rPr>
      </w:pPr>
      <w:r>
        <w:rPr>
          <w:lang w:val="de-DE"/>
        </w:rPr>
        <w:t>siehe SRS Dokument Kapitel 2.1</w:t>
      </w:r>
    </w:p>
    <w:p w:rsidR="00682D74" w:rsidRPr="008D274F" w:rsidRDefault="00682D74" w:rsidP="00682D74">
      <w:pPr>
        <w:pStyle w:val="berschrift1"/>
      </w:pPr>
      <w:bookmarkStart w:id="15" w:name="_Toc359875062"/>
      <w:r>
        <w:t>Narrative/ Cucumber</w:t>
      </w:r>
      <w:bookmarkEnd w:id="15"/>
    </w:p>
    <w:p w:rsidR="00682D74" w:rsidRPr="00B962B9" w:rsidRDefault="00682D74" w:rsidP="00682D74">
      <w:pPr>
        <w:rPr>
          <w:lang w:val="de-DE"/>
        </w:rPr>
      </w:pPr>
      <w:r w:rsidRPr="00526F32">
        <w:rPr>
          <w:b/>
          <w:lang w:val="de-DE"/>
        </w:rPr>
        <w:t>Funktionalität</w:t>
      </w:r>
      <w:r w:rsidRPr="00B962B9">
        <w:rPr>
          <w:lang w:val="de-DE"/>
        </w:rPr>
        <w:t>: Der Benutzer verwendet die Spielanleitung.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  <w:t>Als ein Benutzer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  <w:t>Will ich die Spielanleitung lesen und dann weiter zum Spiel kommen können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  <w:t xml:space="preserve">So dass ich </w:t>
      </w:r>
      <w:proofErr w:type="spellStart"/>
      <w:r w:rsidRPr="00B962B9">
        <w:rPr>
          <w:lang w:val="de-DE"/>
        </w:rPr>
        <w:t>weiss</w:t>
      </w:r>
      <w:proofErr w:type="spellEnd"/>
      <w:r w:rsidRPr="00B962B9">
        <w:rPr>
          <w:lang w:val="de-DE"/>
        </w:rPr>
        <w:t>, wie das Spiel funktioniert.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526F32">
        <w:rPr>
          <w:b/>
          <w:lang w:val="de-DE"/>
        </w:rPr>
        <w:t>Szenario:</w:t>
      </w:r>
      <w:r w:rsidRPr="00B962B9">
        <w:rPr>
          <w:lang w:val="de-DE"/>
        </w:rPr>
        <w:t xml:space="preserve"> Der Benutzer liest die Spielan</w:t>
      </w:r>
      <w:r w:rsidR="001E5EC7">
        <w:rPr>
          <w:lang w:val="de-DE"/>
        </w:rPr>
        <w:t>leitung bevor das Spiel konfigu</w:t>
      </w:r>
      <w:r w:rsidRPr="00B962B9">
        <w:rPr>
          <w:lang w:val="de-DE"/>
        </w:rPr>
        <w:t>riert und gestartet wird.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Angenommen</w:t>
      </w:r>
      <w:r w:rsidRPr="00B962B9">
        <w:rPr>
          <w:lang w:val="de-DE"/>
        </w:rPr>
        <w:t xml:space="preserve"> ich befinde mich auf dem Start-Bildschirm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Wenn</w:t>
      </w:r>
      <w:r w:rsidRPr="00B962B9">
        <w:rPr>
          <w:lang w:val="de-DE"/>
        </w:rPr>
        <w:t xml:space="preserve"> ich den Spielanleitungs-Button klicke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Dann</w:t>
      </w:r>
      <w:r w:rsidRPr="00B962B9">
        <w:rPr>
          <w:lang w:val="de-DE"/>
        </w:rPr>
        <w:t xml:space="preserve"> öffnet sich der Anleitungs-Bildschirm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kann von dort zum Spielmodus-Bildschirm navigieren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526F32">
        <w:rPr>
          <w:b/>
          <w:lang w:val="de-DE"/>
        </w:rPr>
        <w:t>Szenario</w:t>
      </w:r>
      <w:r w:rsidRPr="00B962B9">
        <w:rPr>
          <w:lang w:val="de-DE"/>
        </w:rPr>
        <w:t xml:space="preserve">: Der Benutzer liest die Spielanleitung während er im Spiel an der Reihe ist. 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Angenommen</w:t>
      </w:r>
      <w:r w:rsidRPr="00B962B9">
        <w:rPr>
          <w:lang w:val="de-DE"/>
        </w:rPr>
        <w:t xml:space="preserve"> ein Spiel ist aktiv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befinde mich auf dem Spiel-Bildschirm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bin an der Reihe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Wenn</w:t>
      </w:r>
      <w:r w:rsidRPr="00B962B9">
        <w:rPr>
          <w:lang w:val="de-DE"/>
        </w:rPr>
        <w:t xml:space="preserve"> ich den Spielanleitungs-Button klicke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Dann</w:t>
      </w:r>
      <w:r w:rsidRPr="00B962B9">
        <w:rPr>
          <w:lang w:val="de-DE"/>
        </w:rPr>
        <w:t xml:space="preserve"> öffnet sich der Anleitungs-Bildschirm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kann von dort zurück zum Spiel-Bildschirm navigieren</w:t>
      </w:r>
    </w:p>
    <w:p w:rsidR="00682D74" w:rsidRPr="0052283A" w:rsidRDefault="00682D74" w:rsidP="0052283A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kann da weiter machen, wo ich aufgehört habe</w:t>
      </w:r>
    </w:p>
    <w:p w:rsidR="008D274F" w:rsidRDefault="008D274F" w:rsidP="008D274F">
      <w:pPr>
        <w:pStyle w:val="berschrift1"/>
        <w:widowControl/>
      </w:pPr>
      <w:bookmarkStart w:id="16" w:name="_Toc359875063"/>
      <w:r>
        <w:lastRenderedPageBreak/>
        <w:t>Flow of Events</w:t>
      </w:r>
      <w:bookmarkEnd w:id="16"/>
    </w:p>
    <w:p w:rsidR="008D274F" w:rsidRDefault="008D274F" w:rsidP="008D274F">
      <w:pPr>
        <w:pStyle w:val="berschrift2"/>
        <w:widowControl/>
      </w:pPr>
      <w:bookmarkStart w:id="17" w:name="_Toc359875064"/>
      <w:r>
        <w:t>Basic Flow</w:t>
      </w:r>
      <w:bookmarkEnd w:id="17"/>
      <w:r>
        <w:t xml:space="preserve"> </w:t>
      </w:r>
    </w:p>
    <w:p w:rsidR="008D274F" w:rsidRPr="000A4F46" w:rsidRDefault="008D274F" w:rsidP="000A4F46">
      <w:pPr>
        <w:pStyle w:val="berschrift3"/>
      </w:pPr>
      <w:r w:rsidRPr="000A4F46">
        <w:t>Activity Diagram</w:t>
      </w:r>
    </w:p>
    <w:p w:rsidR="000310C5" w:rsidRDefault="000310C5" w:rsidP="008D274F">
      <w:r>
        <w:rPr>
          <w:noProof/>
          <w:lang w:val="de-DE" w:eastAsia="de-DE"/>
        </w:rPr>
        <w:drawing>
          <wp:inline distT="0" distB="0" distL="0" distR="0">
            <wp:extent cx="4126727" cy="4156795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eitungNutz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91" cy="41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46" w:rsidRDefault="000A4F46" w:rsidP="008D274F"/>
    <w:p w:rsidR="008D274F" w:rsidRDefault="008D274F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274F">
      <w:r>
        <w:object w:dxaOrig="12698" w:dyaOrig="7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 o:ole="">
            <v:imagedata r:id="rId11" o:title=""/>
          </v:shape>
          <o:OLEObject Type="Embed" ProgID="Visio.Drawing.11" ShapeID="_x0000_i1025" DrawAspect="Content" ObjectID="_1433616943" r:id="rId12"/>
        </w:object>
      </w:r>
    </w:p>
    <w:p w:rsidR="008D274F" w:rsidRDefault="008D274F" w:rsidP="008D274F">
      <w:pPr>
        <w:pStyle w:val="berschrift2"/>
        <w:widowControl/>
      </w:pPr>
      <w:bookmarkStart w:id="18" w:name="_Toc359875065"/>
      <w:r>
        <w:t>Alternative Flows</w:t>
      </w:r>
      <w:bookmarkEnd w:id="18"/>
    </w:p>
    <w:p w:rsid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8D274F" w:rsidRDefault="008D274F" w:rsidP="008D274F">
      <w:pPr>
        <w:pStyle w:val="berschrift1"/>
      </w:pPr>
      <w:bookmarkStart w:id="19" w:name="_Toc359875066"/>
      <w:r>
        <w:t>Special Requirements</w:t>
      </w:r>
      <w:bookmarkEnd w:id="19"/>
    </w:p>
    <w:p w:rsidR="005530F6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8D274F" w:rsidRDefault="008D274F" w:rsidP="008D274F">
      <w:pPr>
        <w:pStyle w:val="berschrift1"/>
        <w:widowControl/>
      </w:pPr>
      <w:bookmarkStart w:id="20" w:name="_Toc359875067"/>
      <w:r>
        <w:t>Preconditions</w:t>
      </w:r>
      <w:bookmarkEnd w:id="20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Die Anleitung kann entweder aus einem laufenden Spiel oder beim Spielstart aufgerufen werden.</w:t>
      </w:r>
    </w:p>
    <w:p w:rsidR="008D274F" w:rsidRDefault="008D274F" w:rsidP="008D274F">
      <w:pPr>
        <w:pStyle w:val="berschrift1"/>
        <w:widowControl/>
      </w:pPr>
      <w:bookmarkStart w:id="21" w:name="_Toc359875068"/>
      <w:proofErr w:type="spellStart"/>
      <w:r>
        <w:t>Postconditions</w:t>
      </w:r>
      <w:bookmarkEnd w:id="21"/>
      <w:proofErr w:type="spellEnd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Je nachdem welche Voraussetzung gilt, wird</w:t>
      </w:r>
      <w:r>
        <w:rPr>
          <w:lang w:val="de-DE"/>
        </w:rPr>
        <w:t xml:space="preserve"> der Spieler entweder zum laufenden Spiel zurückgeleitet oder der Bildschirm zur </w:t>
      </w:r>
      <w:proofErr w:type="spellStart"/>
      <w:r>
        <w:rPr>
          <w:lang w:val="de-DE"/>
        </w:rPr>
        <w:t>Spielmodusauswahl</w:t>
      </w:r>
      <w:proofErr w:type="spellEnd"/>
      <w:r>
        <w:rPr>
          <w:lang w:val="de-DE"/>
        </w:rPr>
        <w:t xml:space="preserve"> wird geöffnet.</w:t>
      </w:r>
    </w:p>
    <w:p w:rsidR="008D274F" w:rsidRDefault="008D274F" w:rsidP="008D274F">
      <w:pPr>
        <w:pStyle w:val="berschrift1"/>
      </w:pPr>
      <w:bookmarkStart w:id="22" w:name="_Toc359875069"/>
      <w:r>
        <w:t>Extension Points</w:t>
      </w:r>
      <w:bookmarkEnd w:id="22"/>
    </w:p>
    <w:p w:rsidR="008D274F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8D274F" w:rsidRDefault="00E532C2" w:rsidP="005530F6">
      <w:pPr>
        <w:pStyle w:val="berschrift1"/>
        <w:widowControl/>
        <w:numPr>
          <w:ilvl w:val="0"/>
          <w:numId w:val="0"/>
        </w:numPr>
      </w:pPr>
    </w:p>
    <w:p w:rsidR="005530F6" w:rsidRDefault="005530F6">
      <w:pPr>
        <w:widowControl/>
        <w:spacing w:line="240" w:lineRule="auto"/>
        <w:rPr>
          <w:rFonts w:ascii="Arial" w:hAnsi="Arial"/>
          <w:b/>
          <w:sz w:val="36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23" w:name="_Toc359875070"/>
      <w:r w:rsidRPr="00E532C2">
        <w:lastRenderedPageBreak/>
        <w:t xml:space="preserve">Use Case Specification: </w:t>
      </w:r>
      <w:proofErr w:type="spellStart"/>
      <w:r w:rsidRPr="00E532C2">
        <w:t>Karte</w:t>
      </w:r>
      <w:proofErr w:type="spellEnd"/>
      <w:r w:rsidRPr="00E532C2">
        <w:t xml:space="preserve"> </w:t>
      </w:r>
      <w:proofErr w:type="spellStart"/>
      <w:r w:rsidRPr="00E532C2">
        <w:t>ziehen</w:t>
      </w:r>
      <w:bookmarkEnd w:id="23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3"/>
        </w:numPr>
        <w:rPr>
          <w:lang w:val="de-DE"/>
        </w:rPr>
      </w:pPr>
      <w:bookmarkStart w:id="24" w:name="_Toc359875071"/>
      <w:r w:rsidRPr="00E532C2">
        <w:rPr>
          <w:lang w:val="de-DE"/>
        </w:rPr>
        <w:t>Karte ziehen</w:t>
      </w:r>
      <w:bookmarkEnd w:id="24"/>
    </w:p>
    <w:p w:rsidR="00E532C2" w:rsidRPr="00E1447E" w:rsidRDefault="00E532C2" w:rsidP="00E532C2">
      <w:pPr>
        <w:pStyle w:val="berschrift2"/>
        <w:rPr>
          <w:lang w:val="de-DE"/>
        </w:rPr>
      </w:pPr>
      <w:bookmarkStart w:id="25" w:name="_Toc359875072"/>
      <w:r w:rsidRPr="00E1447E">
        <w:rPr>
          <w:lang w:val="de-DE"/>
        </w:rPr>
        <w:t>Brief Description</w:t>
      </w:r>
      <w:bookmarkEnd w:id="25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113532" w:rsidRDefault="00113532" w:rsidP="00113532">
      <w:pPr>
        <w:pStyle w:val="berschrift1"/>
      </w:pPr>
      <w:bookmarkStart w:id="26" w:name="_Toc359875073"/>
      <w:r>
        <w:t>Narrative/ Cucumber</w:t>
      </w:r>
      <w:bookmarkEnd w:id="26"/>
    </w:p>
    <w:p w:rsidR="00113532" w:rsidRDefault="00113532" w:rsidP="00113532">
      <w:r>
        <w:t>@</w:t>
      </w:r>
      <w:proofErr w:type="spellStart"/>
      <w:r>
        <w:t>spielzug_ausfuehren</w:t>
      </w:r>
      <w:proofErr w:type="spellEnd"/>
    </w:p>
    <w:p w:rsidR="00113532" w:rsidRPr="00113532" w:rsidRDefault="00113532" w:rsidP="00113532">
      <w:pPr>
        <w:rPr>
          <w:lang w:val="de-DE"/>
        </w:rPr>
      </w:pPr>
      <w:r w:rsidRPr="00695447">
        <w:rPr>
          <w:b/>
          <w:lang w:val="de-DE"/>
        </w:rPr>
        <w:t>Funktionalität</w:t>
      </w:r>
      <w:r w:rsidRPr="00113532">
        <w:rPr>
          <w:lang w:val="de-DE"/>
        </w:rPr>
        <w:t>: Der Benutzer kann sich sein Ziel ansehen, wenn er am Zug ist.</w:t>
      </w:r>
    </w:p>
    <w:p w:rsidR="00113532" w:rsidRPr="00920AAC" w:rsidRDefault="00113532" w:rsidP="00113532">
      <w:pPr>
        <w:rPr>
          <w:lang w:val="de-DE"/>
        </w:rPr>
      </w:pPr>
      <w:r w:rsidRPr="00920AAC">
        <w:rPr>
          <w:lang w:val="de-DE"/>
        </w:rPr>
        <w:t>@</w:t>
      </w:r>
      <w:proofErr w:type="spellStart"/>
      <w:r w:rsidRPr="00920AAC">
        <w:rPr>
          <w:lang w:val="de-DE"/>
        </w:rPr>
        <w:t>karte_ziehen</w:t>
      </w:r>
      <w:proofErr w:type="spellEnd"/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695447">
        <w:rPr>
          <w:b/>
          <w:lang w:val="de-DE"/>
        </w:rPr>
        <w:t>Szenario</w:t>
      </w:r>
      <w:r w:rsidRPr="00113532">
        <w:rPr>
          <w:lang w:val="de-DE"/>
        </w:rPr>
        <w:t>: Der Benutzer zieht eine neue Spielkart</w:t>
      </w:r>
      <w:r w:rsidR="00920AAC">
        <w:rPr>
          <w:lang w:val="de-DE"/>
        </w:rPr>
        <w:t>e, wenn er keine mehr hat, und s</w:t>
      </w:r>
      <w:r w:rsidRPr="00113532">
        <w:rPr>
          <w:lang w:val="de-DE"/>
        </w:rPr>
        <w:t>ieht sich diese an.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  <w:t>Als ein Benutzer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  <w:t>Will ich eine neue Spielkarte bekommen, wenn ich an der Reihe bin und keine mehr habe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  <w:t>So dass ich danach meinen Spielzug fortsetzen kann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Angenommen</w:t>
      </w:r>
      <w:r w:rsidRPr="00113532">
        <w:rPr>
          <w:lang w:val="de-DE"/>
        </w:rPr>
        <w:t xml:space="preserve"> ein Spiel ist aktiv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Und</w:t>
      </w:r>
      <w:r w:rsidRPr="00113532">
        <w:rPr>
          <w:lang w:val="de-DE"/>
        </w:rPr>
        <w:t xml:space="preserve"> ich bin an der Reihe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Aber</w:t>
      </w:r>
      <w:r w:rsidRPr="00113532">
        <w:rPr>
          <w:lang w:val="de-DE"/>
        </w:rPr>
        <w:t xml:space="preserve"> ich habe keine Spielkarte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Und</w:t>
      </w:r>
      <w:r w:rsidRPr="00113532">
        <w:rPr>
          <w:lang w:val="de-DE"/>
        </w:rPr>
        <w:t xml:space="preserve"> das System fragt mich, ob ich eine neue Spielkarte haben will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Wenn</w:t>
      </w:r>
      <w:r w:rsidRPr="00113532">
        <w:rPr>
          <w:lang w:val="de-DE"/>
        </w:rPr>
        <w:t xml:space="preserve"> ich zustimme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Dann</w:t>
      </w:r>
      <w:r w:rsidRPr="00113532">
        <w:rPr>
          <w:lang w:val="de-DE"/>
        </w:rPr>
        <w:t xml:space="preserve"> teilt mir das System das neue Ziel mit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Und</w:t>
      </w:r>
      <w:r w:rsidRPr="00113532">
        <w:rPr>
          <w:lang w:val="de-DE"/>
        </w:rPr>
        <w:t xml:space="preserve"> ich kann meinen Zug auf dem Spiel-Bildschirm fortsetzen</w:t>
      </w:r>
    </w:p>
    <w:p w:rsidR="00113532" w:rsidRPr="0052283A" w:rsidRDefault="00113532" w:rsidP="00067217">
      <w:pPr>
        <w:rPr>
          <w:lang w:val="de-DE"/>
        </w:rPr>
      </w:pPr>
    </w:p>
    <w:p w:rsidR="00E532C2" w:rsidRDefault="00E532C2" w:rsidP="00E532C2">
      <w:pPr>
        <w:pStyle w:val="berschrift1"/>
        <w:widowControl/>
      </w:pPr>
      <w:bookmarkStart w:id="27" w:name="_Toc359875074"/>
      <w:r>
        <w:lastRenderedPageBreak/>
        <w:t>Flow of Events</w:t>
      </w:r>
      <w:bookmarkEnd w:id="27"/>
    </w:p>
    <w:p w:rsidR="00E532C2" w:rsidRDefault="00E532C2" w:rsidP="00E532C2">
      <w:pPr>
        <w:pStyle w:val="berschrift2"/>
        <w:widowControl/>
      </w:pPr>
      <w:bookmarkStart w:id="28" w:name="_Toc359875075"/>
      <w:r>
        <w:t>Basic Flow</w:t>
      </w:r>
      <w:bookmarkEnd w:id="28"/>
      <w:r>
        <w:t xml:space="preserve"> </w:t>
      </w:r>
    </w:p>
    <w:p w:rsidR="008D7C5D" w:rsidRPr="00C92E2C" w:rsidRDefault="008D7C5D" w:rsidP="00C92E2C">
      <w:pPr>
        <w:pStyle w:val="berschrift3"/>
      </w:pPr>
      <w:r w:rsidRPr="00C92E2C">
        <w:t>Activity Diagram</w:t>
      </w:r>
    </w:p>
    <w:p w:rsidR="000310C5" w:rsidRDefault="00C92E2C" w:rsidP="008D7C5D">
      <w:r>
        <w:object w:dxaOrig="8470" w:dyaOrig="8756">
          <v:shape id="_x0000_i1026" type="#_x0000_t75" style="width:347.25pt;height:359.25pt" o:ole="">
            <v:imagedata r:id="rId13" o:title=""/>
          </v:shape>
          <o:OLEObject Type="Embed" ProgID="Visio.Drawing.11" ShapeID="_x0000_i1026" DrawAspect="Content" ObjectID="_1433616944" r:id="rId14"/>
        </w:object>
      </w:r>
    </w:p>
    <w:p w:rsidR="008D7C5D" w:rsidRPr="00C92E2C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7C5D">
      <w:r>
        <w:object w:dxaOrig="9131" w:dyaOrig="11186">
          <v:shape id="_x0000_i1027" type="#_x0000_t75" style="width:374.25pt;height:457.5pt" o:ole="">
            <v:imagedata r:id="rId15" o:title=""/>
          </v:shape>
          <o:OLEObject Type="Embed" ProgID="Visio.Drawing.11" ShapeID="_x0000_i1027" DrawAspect="Content" ObjectID="_1433616945" r:id="rId16"/>
        </w:object>
      </w:r>
    </w:p>
    <w:p w:rsidR="00E532C2" w:rsidRDefault="00E532C2" w:rsidP="00E532C2">
      <w:pPr>
        <w:pStyle w:val="berschrift2"/>
        <w:widowControl/>
      </w:pPr>
      <w:bookmarkStart w:id="29" w:name="_Toc359875076"/>
      <w:r>
        <w:t>Alternative Flows</w:t>
      </w:r>
      <w:bookmarkEnd w:id="29"/>
    </w:p>
    <w:p w:rsid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5530F6" w:rsidRDefault="00E532C2" w:rsidP="005530F6">
      <w:pPr>
        <w:pStyle w:val="berschrift1"/>
        <w:rPr>
          <w:szCs w:val="24"/>
        </w:rPr>
      </w:pPr>
      <w:bookmarkStart w:id="30" w:name="_Toc359875077"/>
      <w:r w:rsidRPr="005530F6">
        <w:rPr>
          <w:szCs w:val="24"/>
        </w:rPr>
        <w:t>Special Requirements</w:t>
      </w:r>
      <w:bookmarkEnd w:id="30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31" w:name="_Toc359875078"/>
      <w:r>
        <w:t>Preconditions</w:t>
      </w:r>
      <w:bookmarkEnd w:id="31"/>
    </w:p>
    <w:p w:rsidR="00B96664" w:rsidRDefault="00E90F14" w:rsidP="00B96664">
      <w:pPr>
        <w:rPr>
          <w:lang w:val="de-DE"/>
        </w:rPr>
      </w:pPr>
      <w:r w:rsidRPr="00E90F14">
        <w:rPr>
          <w:lang w:val="de-DE"/>
        </w:rPr>
        <w:t xml:space="preserve">Bevor eine Karte gezogen </w:t>
      </w:r>
      <w:r>
        <w:rPr>
          <w:lang w:val="de-DE"/>
        </w:rPr>
        <w:t>we</w:t>
      </w:r>
      <w:r w:rsidRPr="00E90F14">
        <w:rPr>
          <w:lang w:val="de-DE"/>
        </w:rPr>
        <w:t>rden kann, muss</w:t>
      </w:r>
      <w:r>
        <w:rPr>
          <w:lang w:val="de-DE"/>
        </w:rPr>
        <w:t xml:space="preserve"> i</w:t>
      </w:r>
      <w:r w:rsidR="00B96664">
        <w:rPr>
          <w:lang w:val="de-DE"/>
        </w:rPr>
        <w:t xml:space="preserve">m vorherigen Spielzug die vorliegende Spielkarte abgearbeitet worden und der Spieler am Zug sein. Dem Spieler darf somit keine Spielkarte zugeordnet sein. </w:t>
      </w:r>
    </w:p>
    <w:p w:rsidR="00E532C2" w:rsidRPr="00B96664" w:rsidRDefault="00B96664" w:rsidP="00B96664">
      <w:pPr>
        <w:rPr>
          <w:lang w:val="de-DE"/>
        </w:rPr>
      </w:pPr>
      <w:r>
        <w:rPr>
          <w:lang w:val="de-DE"/>
        </w:rPr>
        <w:t>Beim Spielstart muss der Spieler automatisch eine Karte ziehen.</w:t>
      </w:r>
    </w:p>
    <w:p w:rsidR="00E532C2" w:rsidRDefault="00E532C2" w:rsidP="00B96664">
      <w:pPr>
        <w:pStyle w:val="berschrift1"/>
        <w:widowControl/>
      </w:pPr>
      <w:bookmarkStart w:id="32" w:name="_Toc359875079"/>
      <w:proofErr w:type="spellStart"/>
      <w:r>
        <w:t>Postconditions</w:t>
      </w:r>
      <w:bookmarkEnd w:id="32"/>
      <w:proofErr w:type="spellEnd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 xml:space="preserve">Nachdem der Spieler eine Karte gezogen hat, muss er die lose Spielplatte in das Spielfeld einschieben und seine </w:t>
      </w:r>
      <w:r w:rsidRPr="00B96664">
        <w:rPr>
          <w:lang w:val="de-DE"/>
        </w:rPr>
        <w:lastRenderedPageBreak/>
        <w:t>Figur bewegen.</w:t>
      </w:r>
    </w:p>
    <w:p w:rsidR="00E532C2" w:rsidRDefault="00E532C2" w:rsidP="00E532C2">
      <w:pPr>
        <w:pStyle w:val="berschrift1"/>
      </w:pPr>
      <w:bookmarkStart w:id="33" w:name="_Toc359875080"/>
      <w:r>
        <w:t>Extension Points</w:t>
      </w:r>
      <w:bookmarkEnd w:id="33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34" w:name="_Toc359875081"/>
      <w:r w:rsidRPr="00E532C2">
        <w:lastRenderedPageBreak/>
        <w:t xml:space="preserve">Use Case Specification: Platte </w:t>
      </w:r>
      <w:proofErr w:type="spellStart"/>
      <w:r w:rsidRPr="00E532C2">
        <w:t>einschieben</w:t>
      </w:r>
      <w:bookmarkEnd w:id="34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2"/>
        </w:numPr>
        <w:rPr>
          <w:lang w:val="de-DE"/>
        </w:rPr>
      </w:pPr>
      <w:bookmarkStart w:id="35" w:name="_Toc359875082"/>
      <w:r>
        <w:rPr>
          <w:lang w:val="de-DE"/>
        </w:rPr>
        <w:t>Platte</w:t>
      </w:r>
      <w:r w:rsidRPr="00E532C2">
        <w:rPr>
          <w:lang w:val="de-DE"/>
        </w:rPr>
        <w:t xml:space="preserve"> einschieben</w:t>
      </w:r>
      <w:bookmarkEnd w:id="35"/>
    </w:p>
    <w:p w:rsidR="00E532C2" w:rsidRPr="00E1447E" w:rsidRDefault="00E532C2" w:rsidP="00E532C2">
      <w:pPr>
        <w:pStyle w:val="berschrift2"/>
        <w:rPr>
          <w:lang w:val="de-DE"/>
        </w:rPr>
      </w:pPr>
      <w:bookmarkStart w:id="36" w:name="_Toc359875083"/>
      <w:r w:rsidRPr="00E1447E">
        <w:rPr>
          <w:lang w:val="de-DE"/>
        </w:rPr>
        <w:t>Brief Description</w:t>
      </w:r>
      <w:bookmarkEnd w:id="36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526F32" w:rsidRPr="008D274F" w:rsidRDefault="00526F32" w:rsidP="00526F32">
      <w:pPr>
        <w:pStyle w:val="berschrift1"/>
      </w:pPr>
      <w:bookmarkStart w:id="37" w:name="_Toc359875084"/>
      <w:r>
        <w:t>Narrative/ Cucumber</w:t>
      </w:r>
      <w:bookmarkEnd w:id="37"/>
    </w:p>
    <w:p w:rsidR="00526F32" w:rsidRDefault="00526F32" w:rsidP="00526F32">
      <w:r>
        <w:t>@</w:t>
      </w:r>
      <w:proofErr w:type="spellStart"/>
      <w:r>
        <w:t>spielzug_ausfuehren</w:t>
      </w:r>
      <w:proofErr w:type="spellEnd"/>
      <w:r>
        <w:t xml:space="preserve"> @</w:t>
      </w:r>
      <w:proofErr w:type="spellStart"/>
      <w:r>
        <w:t>spielplatte_einschieben</w:t>
      </w:r>
      <w:proofErr w:type="spellEnd"/>
    </w:p>
    <w:p w:rsidR="00526F32" w:rsidRPr="00526F32" w:rsidRDefault="00526F32" w:rsidP="00526F32">
      <w:pPr>
        <w:rPr>
          <w:lang w:val="de-DE"/>
        </w:rPr>
      </w:pPr>
      <w:r w:rsidRPr="00AE46E9">
        <w:rPr>
          <w:b/>
          <w:lang w:val="de-DE"/>
        </w:rPr>
        <w:t>Funktionalität</w:t>
      </w:r>
      <w:r w:rsidRPr="00526F32">
        <w:rPr>
          <w:lang w:val="de-DE"/>
        </w:rPr>
        <w:t>: Der Benutzer schiebt die aktive Spielplatte ein.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Als Benutzer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möchte ich die aktive Spielplatte in eine Reihe des Spielfeldes einschieben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So dass ich einen Weg zu meinem Ausflugsziel finde.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Grundlage</w:t>
      </w:r>
      <w:r w:rsidRPr="00526F32">
        <w:rPr>
          <w:lang w:val="de-DE"/>
        </w:rPr>
        <w:t>: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Angenommen</w:t>
      </w:r>
      <w:r w:rsidRPr="00526F32">
        <w:rPr>
          <w:lang w:val="de-DE"/>
        </w:rPr>
        <w:t xml:space="preserve"> es existiert ein laufendes Spiel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ich bin an der Reihe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ich besitze eine Spielkarte</w:t>
      </w:r>
    </w:p>
    <w:p w:rsidR="00526F32" w:rsidRPr="00526F32" w:rsidRDefault="00AE46E9" w:rsidP="00526F32">
      <w:pPr>
        <w:rPr>
          <w:lang w:val="de-DE"/>
        </w:rPr>
      </w:pPr>
      <w:r>
        <w:rPr>
          <w:lang w:val="de-DE"/>
        </w:rPr>
        <w:tab/>
      </w:r>
      <w:r w:rsidR="00526F32" w:rsidRPr="00AE46E9">
        <w:rPr>
          <w:b/>
          <w:lang w:val="de-DE"/>
        </w:rPr>
        <w:t>Und</w:t>
      </w:r>
      <w:r w:rsidR="00526F32" w:rsidRPr="00526F32">
        <w:rPr>
          <w:lang w:val="de-DE"/>
        </w:rPr>
        <w:t xml:space="preserve"> die aktive Spielplatte befindet sich in der gewünschten Richtung</w:t>
      </w:r>
      <w:r w:rsidR="00526F32"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</w:p>
    <w:p w:rsidR="00526F32" w:rsidRPr="00526F32" w:rsidRDefault="00526F32" w:rsidP="00AE46E9">
      <w:pPr>
        <w:ind w:left="709" w:hanging="1560"/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Szenario</w:t>
      </w:r>
      <w:r w:rsidRPr="00526F32">
        <w:rPr>
          <w:lang w:val="de-DE"/>
        </w:rPr>
        <w:t>: der Benutzer schiebt die aktive Spielplatte ein und eine Spielfigur steht auf der rausgeschobenen Platte</w:t>
      </w:r>
    </w:p>
    <w:p w:rsidR="00526F32" w:rsidRPr="00526F32" w:rsidRDefault="00AE46E9" w:rsidP="00526F32">
      <w:pPr>
        <w:rPr>
          <w:lang w:val="de-DE"/>
        </w:rPr>
      </w:pPr>
      <w:r>
        <w:rPr>
          <w:lang w:val="de-DE"/>
        </w:rPr>
        <w:tab/>
      </w:r>
      <w:r w:rsidR="00526F32" w:rsidRPr="00AE46E9">
        <w:rPr>
          <w:b/>
          <w:lang w:val="de-DE"/>
        </w:rPr>
        <w:t>Wenn</w:t>
      </w:r>
      <w:r w:rsidR="00526F32" w:rsidRPr="00526F32">
        <w:rPr>
          <w:lang w:val="de-DE"/>
        </w:rPr>
        <w:t xml:space="preserve"> ich an der Stelle, an der ich die aktive Spielplatte einschieben will, auf den Pfeil klicke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wird die Spielplatte eingeschoben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eine andere Spielplatte wird rausgeschoben 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Wenn</w:t>
      </w:r>
      <w:r w:rsidRPr="00526F32">
        <w:rPr>
          <w:lang w:val="de-DE"/>
        </w:rPr>
        <w:t xml:space="preserve"> sich eine Figur auf der rausgeschobenen Spielplatte befindet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wird die Figur auf die eingefügte Spielplatte gesetzt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ich sehe das aktualisierte Spielbrett</w:t>
      </w:r>
    </w:p>
    <w:p w:rsidR="00526F32" w:rsidRPr="00526F32" w:rsidRDefault="00526F32" w:rsidP="00526F32">
      <w:pPr>
        <w:rPr>
          <w:lang w:val="de-DE"/>
        </w:rPr>
      </w:pPr>
    </w:p>
    <w:p w:rsidR="00526F32" w:rsidRPr="00526F32" w:rsidRDefault="00526F32" w:rsidP="00AE46E9">
      <w:pPr>
        <w:ind w:left="709"/>
        <w:rPr>
          <w:lang w:val="de-DE"/>
        </w:rPr>
      </w:pPr>
      <w:r w:rsidRPr="00AE46E9">
        <w:rPr>
          <w:b/>
          <w:lang w:val="de-DE"/>
        </w:rPr>
        <w:t>Szenario</w:t>
      </w:r>
      <w:r w:rsidRPr="00526F32">
        <w:rPr>
          <w:lang w:val="de-DE"/>
        </w:rPr>
        <w:t xml:space="preserve">: der Benutzer schiebt die aktive Spielplatte ein und es befindet sich keine Spielfigur </w:t>
      </w:r>
      <w:r w:rsidR="00920AAC">
        <w:rPr>
          <w:lang w:val="de-DE"/>
        </w:rPr>
        <w:t>auf der rausgeschobenen Platte</w:t>
      </w:r>
    </w:p>
    <w:p w:rsidR="00526F32" w:rsidRPr="00526F32" w:rsidRDefault="00AE46E9" w:rsidP="00526F32">
      <w:pPr>
        <w:rPr>
          <w:lang w:val="de-DE"/>
        </w:rPr>
      </w:pPr>
      <w:r>
        <w:rPr>
          <w:lang w:val="de-DE"/>
        </w:rPr>
        <w:tab/>
      </w:r>
      <w:r w:rsidR="00526F32" w:rsidRPr="00AE46E9">
        <w:rPr>
          <w:b/>
          <w:lang w:val="de-DE"/>
        </w:rPr>
        <w:t>Wenn</w:t>
      </w:r>
      <w:r w:rsidR="00526F32" w:rsidRPr="00526F32">
        <w:rPr>
          <w:lang w:val="de-DE"/>
        </w:rPr>
        <w:t xml:space="preserve"> ich an der Stelle, an der ich die aktive Spielplatte einschieben will, auf den Pfeil klicke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wird die Spielplatte eingeschoben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eine andere Spielplatte wird rausgeschoben 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Wenn</w:t>
      </w:r>
      <w:r w:rsidRPr="00526F32">
        <w:rPr>
          <w:lang w:val="de-DE"/>
        </w:rPr>
        <w:t xml:space="preserve"> sich keine Figur auf der rausgeschobenen Spielplatte befindet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sehe ich das aktualisierte Spielbrett</w:t>
      </w:r>
    </w:p>
    <w:p w:rsidR="00526F32" w:rsidRPr="0052283A" w:rsidRDefault="00526F32" w:rsidP="00067217">
      <w:pPr>
        <w:rPr>
          <w:lang w:val="de-DE"/>
        </w:rPr>
      </w:pPr>
    </w:p>
    <w:p w:rsidR="00E532C2" w:rsidRDefault="00E532C2" w:rsidP="00E532C2">
      <w:pPr>
        <w:pStyle w:val="berschrift1"/>
        <w:widowControl/>
      </w:pPr>
      <w:bookmarkStart w:id="38" w:name="_Toc359875085"/>
      <w:r>
        <w:lastRenderedPageBreak/>
        <w:t>Flow of Events</w:t>
      </w:r>
      <w:bookmarkEnd w:id="38"/>
    </w:p>
    <w:p w:rsidR="00E532C2" w:rsidRDefault="00E532C2" w:rsidP="00E532C2">
      <w:pPr>
        <w:pStyle w:val="berschrift2"/>
        <w:widowControl/>
      </w:pPr>
      <w:bookmarkStart w:id="39" w:name="_Toc359875086"/>
      <w:r>
        <w:t>Basic Flow</w:t>
      </w:r>
      <w:bookmarkEnd w:id="39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0064DF" w:rsidP="00C92E2C">
      <w:r>
        <w:rPr>
          <w:noProof/>
          <w:lang w:val="de-DE" w:eastAsia="de-DE"/>
        </w:rPr>
        <w:drawing>
          <wp:inline distT="0" distB="0" distL="0" distR="0">
            <wp:extent cx="5772150" cy="568642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platte_einschiebe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C92E2C" w:rsidRDefault="00C92E2C" w:rsidP="00C92E2C">
      <w:r>
        <w:object w:dxaOrig="9917" w:dyaOrig="7735">
          <v:shape id="_x0000_i1028" type="#_x0000_t75" style="width:361.5pt;height:282pt" o:ole="">
            <v:imagedata r:id="rId18" o:title=""/>
          </v:shape>
          <o:OLEObject Type="Embed" ProgID="Visio.Drawing.11" ShapeID="_x0000_i1028" DrawAspect="Content" ObjectID="_1433616946" r:id="rId19"/>
        </w:object>
      </w:r>
    </w:p>
    <w:p w:rsidR="00E532C2" w:rsidRDefault="00E532C2" w:rsidP="00E532C2">
      <w:pPr>
        <w:pStyle w:val="berschrift2"/>
        <w:widowControl/>
      </w:pPr>
      <w:bookmarkStart w:id="40" w:name="_Toc359875087"/>
      <w:r>
        <w:t>Alternative Flows</w:t>
      </w:r>
      <w:bookmarkEnd w:id="40"/>
    </w:p>
    <w:p w:rsidR="00B96664" w:rsidRDefault="00B96664" w:rsidP="00B96664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</w:pPr>
      <w:bookmarkStart w:id="41" w:name="_Toc359875088"/>
      <w:r>
        <w:t>Special Requirements</w:t>
      </w:r>
      <w:bookmarkEnd w:id="41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42" w:name="_Toc359875089"/>
      <w:r>
        <w:t>Preconditions</w:t>
      </w:r>
      <w:bookmarkEnd w:id="42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 xml:space="preserve">Bevor der Spieler die lose Spielplatte in das Spielfeld schieben kann, muss zuerst geprüft </w:t>
      </w:r>
      <w:r>
        <w:rPr>
          <w:lang w:val="de-DE"/>
        </w:rPr>
        <w:t>we</w:t>
      </w:r>
      <w:r w:rsidRPr="00B96664">
        <w:rPr>
          <w:lang w:val="de-DE"/>
        </w:rPr>
        <w:t xml:space="preserve">rden, ob ihm ein aktuelles Ziel zugeordnet ist, ansonsten muss zuerst eine neue Spielkarte gezogen </w:t>
      </w:r>
      <w:r>
        <w:rPr>
          <w:lang w:val="de-DE"/>
        </w:rPr>
        <w:t>we</w:t>
      </w:r>
      <w:r w:rsidRPr="00B96664">
        <w:rPr>
          <w:lang w:val="de-DE"/>
        </w:rPr>
        <w:t>rden.</w:t>
      </w:r>
    </w:p>
    <w:p w:rsidR="00E532C2" w:rsidRDefault="00E532C2" w:rsidP="00E532C2">
      <w:pPr>
        <w:pStyle w:val="berschrift1"/>
        <w:widowControl/>
      </w:pPr>
      <w:bookmarkStart w:id="43" w:name="_Toc359875090"/>
      <w:proofErr w:type="spellStart"/>
      <w:r>
        <w:t>Postconditions</w:t>
      </w:r>
      <w:bookmarkEnd w:id="43"/>
      <w:proofErr w:type="spellEnd"/>
    </w:p>
    <w:p w:rsidR="00B96664" w:rsidRPr="00FB52D1" w:rsidRDefault="00FB52D1" w:rsidP="00B96664">
      <w:pPr>
        <w:rPr>
          <w:lang w:val="de-DE"/>
        </w:rPr>
      </w:pPr>
      <w:r w:rsidRPr="00FB52D1">
        <w:rPr>
          <w:lang w:val="de-DE"/>
        </w:rPr>
        <w:t>Nach der Einschiebung der Spielplatte, kann der Spieler seine Figur bewegen.</w:t>
      </w:r>
    </w:p>
    <w:p w:rsidR="00E532C2" w:rsidRDefault="00E532C2" w:rsidP="00E532C2">
      <w:pPr>
        <w:pStyle w:val="berschrift1"/>
      </w:pPr>
      <w:bookmarkStart w:id="44" w:name="_Toc359875091"/>
      <w:r>
        <w:t>Extension Points</w:t>
      </w:r>
      <w:bookmarkEnd w:id="44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</w:pPr>
    </w:p>
    <w:p w:rsidR="00E532C2" w:rsidRDefault="00E532C2" w:rsidP="001A4328">
      <w:pPr>
        <w:widowControl/>
        <w:spacing w:line="240" w:lineRule="auto"/>
        <w:jc w:val="both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45" w:name="_Toc359875092"/>
      <w:r w:rsidRPr="00E532C2">
        <w:lastRenderedPageBreak/>
        <w:t xml:space="preserve">Use Case Specification: </w:t>
      </w:r>
      <w:proofErr w:type="spellStart"/>
      <w:r w:rsidRPr="00E532C2">
        <w:t>Spielmodus</w:t>
      </w:r>
      <w:proofErr w:type="spellEnd"/>
      <w:r w:rsidRPr="00E532C2">
        <w:t xml:space="preserve"> </w:t>
      </w:r>
      <w:proofErr w:type="spellStart"/>
      <w:r w:rsidRPr="00E532C2">
        <w:t>wählen</w:t>
      </w:r>
      <w:bookmarkEnd w:id="45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4"/>
        </w:numPr>
        <w:rPr>
          <w:lang w:val="de-DE"/>
        </w:rPr>
      </w:pPr>
      <w:bookmarkStart w:id="46" w:name="_Toc359875093"/>
      <w:r>
        <w:rPr>
          <w:lang w:val="de-DE"/>
        </w:rPr>
        <w:t>Spielmodus wählen</w:t>
      </w:r>
      <w:bookmarkEnd w:id="46"/>
    </w:p>
    <w:p w:rsidR="00E532C2" w:rsidRPr="00E1447E" w:rsidRDefault="00E532C2" w:rsidP="00E532C2">
      <w:pPr>
        <w:pStyle w:val="berschrift2"/>
        <w:rPr>
          <w:lang w:val="de-DE"/>
        </w:rPr>
      </w:pPr>
      <w:bookmarkStart w:id="47" w:name="_Toc359875094"/>
      <w:r w:rsidRPr="00E1447E">
        <w:rPr>
          <w:lang w:val="de-DE"/>
        </w:rPr>
        <w:t>Brief Description</w:t>
      </w:r>
      <w:bookmarkEnd w:id="47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526F32" w:rsidRPr="008D274F" w:rsidRDefault="00526F32" w:rsidP="00526F32">
      <w:pPr>
        <w:pStyle w:val="berschrift1"/>
      </w:pPr>
      <w:bookmarkStart w:id="48" w:name="_Toc359875095"/>
      <w:r>
        <w:t>Narrative/ Cucumber</w:t>
      </w:r>
      <w:bookmarkEnd w:id="48"/>
    </w:p>
    <w:p w:rsidR="00526F32" w:rsidRDefault="00526F32" w:rsidP="00526F32">
      <w:r>
        <w:t>@</w:t>
      </w:r>
      <w:proofErr w:type="spellStart"/>
      <w:r>
        <w:t>spiel_starten</w:t>
      </w:r>
      <w:proofErr w:type="spellEnd"/>
      <w:r>
        <w:t xml:space="preserve"> @</w:t>
      </w:r>
      <w:proofErr w:type="spellStart"/>
      <w:r>
        <w:t>spielmodus_waehlen</w:t>
      </w:r>
      <w:proofErr w:type="spellEnd"/>
    </w:p>
    <w:p w:rsidR="00526F32" w:rsidRPr="00526F32" w:rsidRDefault="00526F32" w:rsidP="00526F32">
      <w:pPr>
        <w:rPr>
          <w:lang w:val="de-DE"/>
        </w:rPr>
      </w:pPr>
      <w:r w:rsidRPr="008B483F">
        <w:rPr>
          <w:b/>
          <w:lang w:val="de-DE"/>
        </w:rPr>
        <w:t>Funktionalität</w:t>
      </w:r>
      <w:r w:rsidRPr="00526F32">
        <w:rPr>
          <w:lang w:val="de-DE"/>
        </w:rPr>
        <w:t>: Der Benutzer will den Spielmodus wählen.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Als Spieler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Will ich entscheiden, ob ich gegen den Computer oder andere Spieler spielen möchte und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ob ich auf einem oder mehreren Geräten spielen will.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8B483F">
        <w:rPr>
          <w:b/>
          <w:lang w:val="de-DE"/>
        </w:rPr>
        <w:t>Szenario</w:t>
      </w:r>
      <w:r w:rsidRPr="00526F32">
        <w:rPr>
          <w:lang w:val="de-DE"/>
        </w:rPr>
        <w:t>: Der Benutzer will gegen die KI spielen.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Spielmodus-Bildschirm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Wenn</w:t>
      </w:r>
      <w:r w:rsidRPr="00526F32">
        <w:rPr>
          <w:lang w:val="de-DE"/>
        </w:rPr>
        <w:t xml:space="preserve"> ich mich für ein </w:t>
      </w:r>
      <w:proofErr w:type="spellStart"/>
      <w:r w:rsidRPr="00526F32">
        <w:rPr>
          <w:lang w:val="de-DE"/>
        </w:rPr>
        <w:t>Einspieler</w:t>
      </w:r>
      <w:proofErr w:type="spellEnd"/>
      <w:r w:rsidRPr="00526F32">
        <w:rPr>
          <w:lang w:val="de-DE"/>
        </w:rPr>
        <w:t>-Spiel entscheide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Dann</w:t>
      </w:r>
      <w:r w:rsidRPr="00526F32">
        <w:rPr>
          <w:lang w:val="de-DE"/>
        </w:rPr>
        <w:t xml:space="preserve"> gelange ich zum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proofErr w:type="spellStart"/>
      <w:r w:rsidRPr="008B483F">
        <w:rPr>
          <w:b/>
          <w:lang w:val="de-DE"/>
        </w:rPr>
        <w:t>Szenariogrundriss</w:t>
      </w:r>
      <w:proofErr w:type="spellEnd"/>
      <w:r w:rsidRPr="00526F32">
        <w:rPr>
          <w:lang w:val="de-DE"/>
        </w:rPr>
        <w:t>: Der Benutzer will gegen andere Spieler spielen.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Spielmodus-Bildschirm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Wenn</w:t>
      </w:r>
      <w:r w:rsidRPr="00526F32">
        <w:rPr>
          <w:lang w:val="de-DE"/>
        </w:rPr>
        <w:t xml:space="preserve"> ich mich für ein Mehrspieler-Spiel entscheide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Dann</w:t>
      </w:r>
      <w:r w:rsidRPr="00526F32">
        <w:rPr>
          <w:lang w:val="de-DE"/>
        </w:rPr>
        <w:t xml:space="preserve"> fragt mich das System auf wie vielen Geräten ich spielen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Wenn</w:t>
      </w:r>
      <w:r w:rsidRPr="00526F32">
        <w:rPr>
          <w:lang w:val="de-DE"/>
        </w:rPr>
        <w:t xml:space="preserve"> ich sage, ich möchte auf &lt;</w:t>
      </w:r>
      <w:proofErr w:type="spellStart"/>
      <w:r w:rsidRPr="00526F32">
        <w:rPr>
          <w:lang w:val="de-DE"/>
        </w:rPr>
        <w:t>anzahl</w:t>
      </w:r>
      <w:proofErr w:type="spellEnd"/>
      <w:r w:rsidRPr="00526F32">
        <w:rPr>
          <w:lang w:val="de-DE"/>
        </w:rPr>
        <w:t>&gt; spielen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Dann</w:t>
      </w:r>
      <w:r w:rsidRPr="00526F32">
        <w:rPr>
          <w:lang w:val="de-DE"/>
        </w:rPr>
        <w:t xml:space="preserve"> gelange ich zum &lt;</w:t>
      </w:r>
      <w:proofErr w:type="spellStart"/>
      <w:r w:rsidRPr="00526F32">
        <w:rPr>
          <w:lang w:val="de-DE"/>
        </w:rPr>
        <w:t>bildschirm</w:t>
      </w:r>
      <w:proofErr w:type="spellEnd"/>
      <w:r w:rsidRPr="00526F32">
        <w:rPr>
          <w:lang w:val="de-DE"/>
        </w:rPr>
        <w:t>&gt;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</w:p>
    <w:p w:rsidR="00526F32" w:rsidRDefault="00920AAC" w:rsidP="00526F32">
      <w:pPr>
        <w:rPr>
          <w:lang w:val="de-DE"/>
        </w:rPr>
      </w:pPr>
      <w:r>
        <w:rPr>
          <w:lang w:val="de-DE"/>
        </w:rPr>
        <w:tab/>
      </w:r>
      <w:r w:rsidR="00526F32" w:rsidRPr="008B483F">
        <w:rPr>
          <w:b/>
          <w:lang w:val="de-DE"/>
        </w:rPr>
        <w:t>Beispiele</w:t>
      </w:r>
      <w:r>
        <w:rPr>
          <w:lang w:val="de-DE"/>
        </w:rPr>
        <w:t xml:space="preserve">: </w:t>
      </w: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2126"/>
        <w:gridCol w:w="2977"/>
      </w:tblGrid>
      <w:tr w:rsidR="00920AAC" w:rsidTr="00920AAC">
        <w:tc>
          <w:tcPr>
            <w:tcW w:w="2126" w:type="dxa"/>
            <w:shd w:val="clear" w:color="auto" w:fill="D9D9D9" w:themeFill="background1" w:themeFillShade="D9"/>
          </w:tcPr>
          <w:p w:rsidR="00920AAC" w:rsidRDefault="00920AA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anzahl</w:t>
            </w:r>
            <w:proofErr w:type="spellEnd"/>
          </w:p>
        </w:tc>
        <w:tc>
          <w:tcPr>
            <w:tcW w:w="2977" w:type="dxa"/>
            <w:shd w:val="clear" w:color="auto" w:fill="D9D9D9" w:themeFill="background1" w:themeFillShade="D9"/>
          </w:tcPr>
          <w:p w:rsidR="00920AAC" w:rsidRDefault="00920AA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bildschirm</w:t>
            </w:r>
            <w:proofErr w:type="spellEnd"/>
          </w:p>
        </w:tc>
      </w:tr>
      <w:tr w:rsidR="00920AAC" w:rsidTr="00920AAC">
        <w:tc>
          <w:tcPr>
            <w:tcW w:w="2126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einem Gerät</w:t>
            </w:r>
          </w:p>
        </w:tc>
        <w:tc>
          <w:tcPr>
            <w:tcW w:w="2977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Spieler-Einfüge-Bildschirm</w:t>
            </w:r>
          </w:p>
        </w:tc>
      </w:tr>
      <w:tr w:rsidR="00920AAC" w:rsidTr="00920AAC">
        <w:tc>
          <w:tcPr>
            <w:tcW w:w="2126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mehreren Geräten</w:t>
            </w:r>
          </w:p>
        </w:tc>
        <w:tc>
          <w:tcPr>
            <w:tcW w:w="2977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Verbindungsaufbau-Bildschirm</w:t>
            </w:r>
          </w:p>
        </w:tc>
      </w:tr>
    </w:tbl>
    <w:p w:rsidR="00920AAC" w:rsidRPr="00920AAC" w:rsidRDefault="00920AAC" w:rsidP="00526F32">
      <w:pPr>
        <w:rPr>
          <w:lang w:val="de-DE"/>
        </w:rPr>
      </w:pPr>
    </w:p>
    <w:p w:rsidR="00526F32" w:rsidRPr="0052283A" w:rsidRDefault="00526F32" w:rsidP="00067217">
      <w:pPr>
        <w:rPr>
          <w:lang w:val="de-DE"/>
        </w:rPr>
      </w:pPr>
    </w:p>
    <w:p w:rsidR="00E532C2" w:rsidRPr="00920AAC" w:rsidRDefault="00E532C2" w:rsidP="00E532C2">
      <w:pPr>
        <w:pStyle w:val="berschrift1"/>
        <w:widowControl/>
        <w:rPr>
          <w:lang w:val="de-DE"/>
        </w:rPr>
      </w:pPr>
      <w:bookmarkStart w:id="49" w:name="_Toc359875096"/>
      <w:r w:rsidRPr="00920AAC">
        <w:rPr>
          <w:lang w:val="de-DE"/>
        </w:rPr>
        <w:lastRenderedPageBreak/>
        <w:t xml:space="preserve">Flow </w:t>
      </w:r>
      <w:proofErr w:type="spellStart"/>
      <w:r w:rsidRPr="00920AAC">
        <w:rPr>
          <w:lang w:val="de-DE"/>
        </w:rPr>
        <w:t>of</w:t>
      </w:r>
      <w:proofErr w:type="spellEnd"/>
      <w:r w:rsidRPr="00920AAC">
        <w:rPr>
          <w:lang w:val="de-DE"/>
        </w:rPr>
        <w:t xml:space="preserve"> Events</w:t>
      </w:r>
      <w:bookmarkEnd w:id="49"/>
    </w:p>
    <w:p w:rsidR="00E532C2" w:rsidRPr="00920AAC" w:rsidRDefault="00E532C2" w:rsidP="00E532C2">
      <w:pPr>
        <w:pStyle w:val="berschrift2"/>
        <w:widowControl/>
        <w:rPr>
          <w:lang w:val="de-DE"/>
        </w:rPr>
      </w:pPr>
      <w:bookmarkStart w:id="50" w:name="_Toc359875097"/>
      <w:r w:rsidRPr="00920AAC">
        <w:rPr>
          <w:lang w:val="de-DE"/>
        </w:rPr>
        <w:t>Basic Flow</w:t>
      </w:r>
      <w:bookmarkEnd w:id="50"/>
      <w:r w:rsidRPr="00920AAC">
        <w:rPr>
          <w:lang w:val="de-DE"/>
        </w:rPr>
        <w:t xml:space="preserve"> </w:t>
      </w:r>
    </w:p>
    <w:p w:rsidR="008D7C5D" w:rsidRPr="00920AAC" w:rsidRDefault="008D7C5D" w:rsidP="00C92E2C">
      <w:pPr>
        <w:pStyle w:val="berschrift3"/>
        <w:rPr>
          <w:lang w:val="de-DE"/>
        </w:rPr>
      </w:pPr>
      <w:proofErr w:type="spellStart"/>
      <w:r w:rsidRPr="00920AAC">
        <w:rPr>
          <w:lang w:val="de-DE"/>
        </w:rPr>
        <w:t>Activity</w:t>
      </w:r>
      <w:proofErr w:type="spellEnd"/>
      <w:r w:rsidRPr="00920AAC">
        <w:rPr>
          <w:lang w:val="de-DE"/>
        </w:rPr>
        <w:t xml:space="preserve"> </w:t>
      </w:r>
      <w:proofErr w:type="spellStart"/>
      <w:r w:rsidRPr="00920AAC">
        <w:rPr>
          <w:lang w:val="de-DE"/>
        </w:rPr>
        <w:t>Diagram</w:t>
      </w:r>
      <w:proofErr w:type="spellEnd"/>
    </w:p>
    <w:p w:rsidR="00C92E2C" w:rsidRPr="00920AAC" w:rsidRDefault="000064DF" w:rsidP="008D7C5D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610225" cy="560070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modusAuswaehle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5D" w:rsidRDefault="008D7C5D" w:rsidP="00C92E2C">
      <w:pPr>
        <w:pStyle w:val="berschrift3"/>
      </w:pPr>
      <w:proofErr w:type="spellStart"/>
      <w:r w:rsidRPr="00920AAC">
        <w:rPr>
          <w:lang w:val="de-DE"/>
        </w:rPr>
        <w:lastRenderedPageBreak/>
        <w:t>Screenflo</w:t>
      </w:r>
      <w:proofErr w:type="spellEnd"/>
      <w:r w:rsidRPr="00C92E2C">
        <w:t>w Diagram</w:t>
      </w:r>
    </w:p>
    <w:p w:rsidR="00C92E2C" w:rsidRPr="00C92E2C" w:rsidRDefault="00C92E2C" w:rsidP="00C92E2C">
      <w:r>
        <w:object w:dxaOrig="8262" w:dyaOrig="7066">
          <v:shape id="_x0000_i1029" type="#_x0000_t75" style="width:336.75pt;height:4in" o:ole="">
            <v:imagedata r:id="rId21" o:title=""/>
          </v:shape>
          <o:OLEObject Type="Embed" ProgID="Visio.Drawing.11" ShapeID="_x0000_i1029" DrawAspect="Content" ObjectID="_1433616947" r:id="rId22"/>
        </w:object>
      </w:r>
    </w:p>
    <w:p w:rsidR="00E532C2" w:rsidRDefault="00E532C2" w:rsidP="00E532C2">
      <w:pPr>
        <w:pStyle w:val="berschrift2"/>
        <w:widowControl/>
      </w:pPr>
      <w:bookmarkStart w:id="51" w:name="_Toc359875098"/>
      <w:r>
        <w:t>Alternative Flows</w:t>
      </w:r>
      <w:bookmarkEnd w:id="51"/>
    </w:p>
    <w:p w:rsidR="00FB52D1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8D7C5D">
      <w:pPr>
        <w:pStyle w:val="berschrift1"/>
      </w:pPr>
      <w:bookmarkStart w:id="52" w:name="_Toc359875099"/>
      <w:r>
        <w:t>Special Requirements</w:t>
      </w:r>
      <w:bookmarkEnd w:id="52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53" w:name="_Toc359875100"/>
      <w:r>
        <w:t>Preconditions</w:t>
      </w:r>
      <w:bookmarkEnd w:id="53"/>
    </w:p>
    <w:p w:rsidR="00E532C2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54" w:name="_Toc359875101"/>
      <w:proofErr w:type="spellStart"/>
      <w:r>
        <w:t>Postconditions</w:t>
      </w:r>
      <w:bookmarkEnd w:id="54"/>
      <w:proofErr w:type="spellEnd"/>
    </w:p>
    <w:p w:rsidR="00FB52D1" w:rsidRPr="00AB3E4E" w:rsidRDefault="00AB3E4E" w:rsidP="00FB52D1">
      <w:pPr>
        <w:rPr>
          <w:lang w:val="de-DE"/>
        </w:rPr>
      </w:pPr>
      <w:r w:rsidRPr="00AB3E4E">
        <w:rPr>
          <w:lang w:val="de-DE"/>
        </w:rPr>
        <w:t xml:space="preserve">Nachdem der Spielmodus gewählt wurde, muss mindestens ein Spieler angelegt </w:t>
      </w:r>
      <w:r>
        <w:rPr>
          <w:lang w:val="de-DE"/>
        </w:rPr>
        <w:t>we</w:t>
      </w:r>
      <w:r w:rsidRPr="00AB3E4E">
        <w:rPr>
          <w:lang w:val="de-DE"/>
        </w:rPr>
        <w:t>rden, damit das Spiel beginnen kann.</w:t>
      </w:r>
    </w:p>
    <w:p w:rsidR="00E532C2" w:rsidRDefault="00E532C2" w:rsidP="00E532C2">
      <w:pPr>
        <w:pStyle w:val="berschrift1"/>
      </w:pPr>
      <w:bookmarkStart w:id="55" w:name="_Toc359875102"/>
      <w:r>
        <w:t>Extension Points</w:t>
      </w:r>
      <w:bookmarkEnd w:id="55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</w:pPr>
    </w:p>
    <w:p w:rsidR="00E532C2" w:rsidRDefault="00E532C2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56" w:name="_Toc359875103"/>
      <w:r w:rsidRPr="00E532C2">
        <w:lastRenderedPageBreak/>
        <w:t xml:space="preserve">Use Case Specification: </w:t>
      </w:r>
      <w:proofErr w:type="spellStart"/>
      <w:r w:rsidRPr="00E532C2">
        <w:t>Spieler</w:t>
      </w:r>
      <w:proofErr w:type="spellEnd"/>
      <w:r w:rsidRPr="00E532C2">
        <w:t xml:space="preserve"> </w:t>
      </w:r>
      <w:proofErr w:type="spellStart"/>
      <w:r w:rsidRPr="00E532C2">
        <w:t>erstellen</w:t>
      </w:r>
      <w:bookmarkEnd w:id="56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5"/>
        </w:numPr>
        <w:rPr>
          <w:lang w:val="de-DE"/>
        </w:rPr>
      </w:pPr>
      <w:bookmarkStart w:id="57" w:name="_Toc359875104"/>
      <w:r>
        <w:rPr>
          <w:lang w:val="de-DE"/>
        </w:rPr>
        <w:t>Spieler erstellen</w:t>
      </w:r>
      <w:bookmarkEnd w:id="57"/>
    </w:p>
    <w:p w:rsidR="00E532C2" w:rsidRPr="00E1447E" w:rsidRDefault="00E532C2" w:rsidP="00E532C2">
      <w:pPr>
        <w:pStyle w:val="berschrift2"/>
        <w:rPr>
          <w:lang w:val="de-DE"/>
        </w:rPr>
      </w:pPr>
      <w:bookmarkStart w:id="58" w:name="_Toc359875105"/>
      <w:r w:rsidRPr="00E1447E">
        <w:rPr>
          <w:lang w:val="de-DE"/>
        </w:rPr>
        <w:t>Brief Description</w:t>
      </w:r>
      <w:bookmarkEnd w:id="58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526F32" w:rsidRPr="008D274F" w:rsidRDefault="00526F32" w:rsidP="00526F32">
      <w:pPr>
        <w:pStyle w:val="berschrift1"/>
      </w:pPr>
      <w:bookmarkStart w:id="59" w:name="_Toc359875106"/>
      <w:r>
        <w:t>Narrative/ Cucumber</w:t>
      </w:r>
      <w:bookmarkEnd w:id="59"/>
    </w:p>
    <w:p w:rsidR="00526F32" w:rsidRDefault="00526F32" w:rsidP="00526F32">
      <w:r>
        <w:t>@</w:t>
      </w:r>
      <w:proofErr w:type="spellStart"/>
      <w:r>
        <w:t>spiel_starten</w:t>
      </w:r>
      <w:proofErr w:type="spellEnd"/>
      <w:r>
        <w:t xml:space="preserve"> @</w:t>
      </w:r>
      <w:proofErr w:type="spellStart"/>
      <w:r>
        <w:t>spieler_erstellen</w:t>
      </w:r>
      <w:proofErr w:type="spellEnd"/>
    </w:p>
    <w:p w:rsidR="00526F32" w:rsidRPr="00526F32" w:rsidRDefault="00526F32" w:rsidP="00526F32">
      <w:pPr>
        <w:rPr>
          <w:lang w:val="de-DE"/>
        </w:rPr>
      </w:pPr>
      <w:r w:rsidRPr="00C77E94">
        <w:rPr>
          <w:b/>
          <w:lang w:val="de-DE"/>
        </w:rPr>
        <w:t>Funktionalität</w:t>
      </w:r>
      <w:r w:rsidRPr="00526F32">
        <w:rPr>
          <w:lang w:val="de-DE"/>
        </w:rPr>
        <w:t>: Der Benutzer kann Spieler zum neuen Spiel hinzufügen.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Als ein Benutzer des Gerätes, auf dem das Spiel läuft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Will ich jedem Spieler einen Namen, eine Farbe und eine Form zuweisen können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So dass ich sie personalisieren und leicht auf dem Spielfeld wiederfinden kann.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C77E94">
        <w:rPr>
          <w:b/>
          <w:lang w:val="de-DE"/>
        </w:rPr>
        <w:t>Szenario</w:t>
      </w:r>
      <w:r w:rsidRPr="00526F32">
        <w:rPr>
          <w:lang w:val="de-DE"/>
        </w:rPr>
        <w:t>: Ich will einen neuen Spieler zum Spiel mit korrekten Daten hinzufügen.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Wenn</w:t>
      </w:r>
      <w:r w:rsidRPr="00526F32">
        <w:rPr>
          <w:lang w:val="de-DE"/>
        </w:rPr>
        <w:t xml:space="preserve"> ich dem System sage, dass ich einen Spieler anlegen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zeigt mir das System den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gebe die benötigten Daten ein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komme ich wieder auf den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der Spieler wird als neuer Spielteilnehmer angezeigt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6F324F">
      <w:pPr>
        <w:ind w:left="709"/>
        <w:rPr>
          <w:lang w:val="de-DE"/>
        </w:rPr>
      </w:pPr>
      <w:r w:rsidRPr="00526F32">
        <w:rPr>
          <w:lang w:val="de-DE"/>
        </w:rPr>
        <w:tab/>
      </w:r>
      <w:proofErr w:type="spellStart"/>
      <w:r w:rsidRPr="006F324F">
        <w:rPr>
          <w:b/>
          <w:lang w:val="de-DE"/>
        </w:rPr>
        <w:t>Szenariogrundriss</w:t>
      </w:r>
      <w:proofErr w:type="spellEnd"/>
      <w:r w:rsidRPr="00526F32">
        <w:rPr>
          <w:lang w:val="de-DE"/>
        </w:rPr>
        <w:t>: Ich will einen neuen Spieler zum Spiel hinzufügen, aber eine der Eingaben ist unzulässig.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Wenn</w:t>
      </w:r>
      <w:r w:rsidRPr="00526F32">
        <w:rPr>
          <w:lang w:val="de-DE"/>
        </w:rPr>
        <w:t xml:space="preserve"> ich dem System sage, dass ich einen Spieler anlegen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zeigt mir das System den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will &lt;</w:t>
      </w:r>
      <w:proofErr w:type="spellStart"/>
      <w:r w:rsidRPr="00526F32">
        <w:rPr>
          <w:lang w:val="de-DE"/>
        </w:rPr>
        <w:t>eingabe</w:t>
      </w:r>
      <w:proofErr w:type="spellEnd"/>
      <w:r w:rsidRPr="00526F32">
        <w:rPr>
          <w:lang w:val="de-DE"/>
        </w:rPr>
        <w:t>&gt;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sagt mir das System, &lt;</w:t>
      </w:r>
      <w:proofErr w:type="spellStart"/>
      <w:r w:rsidRPr="00526F32">
        <w:rPr>
          <w:lang w:val="de-DE"/>
        </w:rPr>
        <w:t>nachricht</w:t>
      </w:r>
      <w:proofErr w:type="spellEnd"/>
      <w:r w:rsidRPr="00526F32">
        <w:rPr>
          <w:lang w:val="de-DE"/>
        </w:rPr>
        <w:t>&gt;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befinde mich auf dem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darf Name, Farbe und Form eingeben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</w:p>
    <w:p w:rsidR="00526F32" w:rsidRDefault="0033021C" w:rsidP="00526F32">
      <w:pPr>
        <w:rPr>
          <w:lang w:val="de-DE"/>
        </w:rPr>
      </w:pPr>
      <w:r>
        <w:rPr>
          <w:lang w:val="de-DE"/>
        </w:rPr>
        <w:tab/>
      </w:r>
      <w:r w:rsidR="00526F32" w:rsidRPr="006F324F">
        <w:rPr>
          <w:b/>
          <w:lang w:val="de-DE"/>
        </w:rPr>
        <w:t>Beispiele</w:t>
      </w:r>
      <w:r>
        <w:rPr>
          <w:lang w:val="de-DE"/>
        </w:rPr>
        <w:t xml:space="preserve">: </w:t>
      </w: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6237"/>
      </w:tblGrid>
      <w:tr w:rsidR="0033021C" w:rsidTr="0033021C">
        <w:tc>
          <w:tcPr>
            <w:tcW w:w="6237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eingabe</w:t>
            </w:r>
            <w:proofErr w:type="spellEnd"/>
          </w:p>
        </w:tc>
      </w:tr>
      <w:tr w:rsidR="0033021C" w:rsidRPr="00923024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unerlaubte Zeichen im Namen eingeben</w:t>
            </w:r>
          </w:p>
        </w:tc>
      </w:tr>
      <w:tr w:rsidR="0033021C" w:rsidRPr="00923024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 xml:space="preserve">eine Farbe-Figur-Kombination eingeben, </w:t>
            </w:r>
            <w:r>
              <w:rPr>
                <w:lang w:val="de-DE"/>
              </w:rPr>
              <w:t>die bereits jemand gewählt hat</w:t>
            </w:r>
          </w:p>
        </w:tc>
      </w:tr>
      <w:tr w:rsidR="0033021C" w:rsidRPr="00923024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einen Namen eingeben, der zu lang ist</w:t>
            </w:r>
          </w:p>
        </w:tc>
      </w:tr>
    </w:tbl>
    <w:p w:rsidR="0033021C" w:rsidRDefault="0033021C" w:rsidP="00526F32">
      <w:pPr>
        <w:rPr>
          <w:lang w:val="de-DE"/>
        </w:rPr>
      </w:pP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6237"/>
      </w:tblGrid>
      <w:tr w:rsidR="0033021C" w:rsidTr="0033021C">
        <w:tc>
          <w:tcPr>
            <w:tcW w:w="6237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nachricht</w:t>
            </w:r>
            <w:proofErr w:type="spellEnd"/>
          </w:p>
        </w:tc>
      </w:tr>
      <w:tr w:rsidR="0033021C" w:rsidRPr="00923024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dass mein Name unerlaubte Zeichen enthält</w:t>
            </w:r>
          </w:p>
        </w:tc>
      </w:tr>
      <w:tr w:rsidR="0033021C" w:rsidRPr="00923024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dass meine Farb-Figur-Kombination schon vergeben ist</w:t>
            </w:r>
          </w:p>
        </w:tc>
      </w:tr>
      <w:tr w:rsidR="0033021C" w:rsidRPr="00923024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 xml:space="preserve">wenn ich die </w:t>
            </w:r>
            <w:r>
              <w:rPr>
                <w:lang w:val="de-DE"/>
              </w:rPr>
              <w:t>maximale Länge erreicht habe</w:t>
            </w:r>
          </w:p>
        </w:tc>
      </w:tr>
      <w:tr w:rsidR="0033021C" w:rsidRPr="00923024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</w:p>
        </w:tc>
      </w:tr>
    </w:tbl>
    <w:p w:rsidR="0033021C" w:rsidRPr="00526F32" w:rsidRDefault="0033021C" w:rsidP="00526F32">
      <w:pPr>
        <w:rPr>
          <w:lang w:val="de-DE"/>
        </w:rPr>
      </w:pP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proofErr w:type="spellStart"/>
      <w:r w:rsidRPr="006F324F">
        <w:rPr>
          <w:b/>
          <w:lang w:val="de-DE"/>
        </w:rPr>
        <w:t>Szenariogrundriss</w:t>
      </w:r>
      <w:proofErr w:type="spellEnd"/>
      <w:r w:rsidRPr="00526F32">
        <w:rPr>
          <w:lang w:val="de-DE"/>
        </w:rPr>
        <w:t>: Ich überlege mir, ob ich den neuen Spieler wirklich hinzufügen will.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Wenn</w:t>
      </w:r>
      <w:r w:rsidRPr="00526F32">
        <w:rPr>
          <w:lang w:val="de-DE"/>
        </w:rPr>
        <w:t xml:space="preserve"> ich dem System sage, dass ich einen Spieler anlegen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zeigt mir das System den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sage dem System, dass ich doch keinen neuen Spieler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fragt mich das System, ob ich mir sicher bin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sage &lt;</w:t>
      </w:r>
      <w:proofErr w:type="spellStart"/>
      <w:r w:rsidRPr="00526F32">
        <w:rPr>
          <w:lang w:val="de-DE"/>
        </w:rPr>
        <w:t>entscheidung</w:t>
      </w:r>
      <w:proofErr w:type="spellEnd"/>
      <w:r w:rsidRPr="00526F32">
        <w:rPr>
          <w:lang w:val="de-DE"/>
        </w:rPr>
        <w:t>&gt;</w:t>
      </w:r>
    </w:p>
    <w:p w:rsid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befinde mich auf dem &lt;</w:t>
      </w:r>
      <w:proofErr w:type="spellStart"/>
      <w:r w:rsidRPr="00526F32">
        <w:rPr>
          <w:lang w:val="de-DE"/>
        </w:rPr>
        <w:t>bildschirm</w:t>
      </w:r>
      <w:proofErr w:type="spellEnd"/>
      <w:r w:rsidRPr="00526F32">
        <w:rPr>
          <w:lang w:val="de-DE"/>
        </w:rPr>
        <w:t>&gt;</w:t>
      </w:r>
    </w:p>
    <w:p w:rsidR="00730771" w:rsidRPr="00526F32" w:rsidRDefault="00730771" w:rsidP="00526F32">
      <w:pPr>
        <w:rPr>
          <w:lang w:val="de-DE"/>
        </w:rPr>
      </w:pPr>
    </w:p>
    <w:p w:rsidR="00526F32" w:rsidRDefault="0033021C" w:rsidP="00526F32">
      <w:pPr>
        <w:rPr>
          <w:lang w:val="de-DE"/>
        </w:rPr>
      </w:pPr>
      <w:r>
        <w:rPr>
          <w:lang w:val="de-DE"/>
        </w:rPr>
        <w:tab/>
      </w:r>
      <w:r w:rsidR="00526F32" w:rsidRPr="006F324F">
        <w:rPr>
          <w:b/>
          <w:lang w:val="de-DE"/>
        </w:rPr>
        <w:t>Beispiele</w:t>
      </w:r>
      <w:r>
        <w:rPr>
          <w:lang w:val="de-DE"/>
        </w:rPr>
        <w:t>:</w:t>
      </w: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2977"/>
        <w:gridCol w:w="3544"/>
      </w:tblGrid>
      <w:tr w:rsidR="0033021C" w:rsidTr="0033021C">
        <w:tc>
          <w:tcPr>
            <w:tcW w:w="2977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entschiedung</w:t>
            </w:r>
            <w:proofErr w:type="spellEnd"/>
          </w:p>
        </w:tc>
        <w:tc>
          <w:tcPr>
            <w:tcW w:w="3544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bildschirm</w:t>
            </w:r>
            <w:proofErr w:type="spellEnd"/>
          </w:p>
        </w:tc>
      </w:tr>
      <w:tr w:rsidR="0033021C" w:rsidTr="0033021C">
        <w:tc>
          <w:tcPr>
            <w:tcW w:w="2977" w:type="dxa"/>
          </w:tcPr>
          <w:p w:rsidR="0033021C" w:rsidRDefault="0033021C" w:rsidP="00526F32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  <w:tc>
          <w:tcPr>
            <w:tcW w:w="3544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Spieler-Einfüge-Bildschirm</w:t>
            </w:r>
          </w:p>
        </w:tc>
      </w:tr>
      <w:tr w:rsidR="0033021C" w:rsidTr="0033021C">
        <w:tc>
          <w:tcPr>
            <w:tcW w:w="2977" w:type="dxa"/>
          </w:tcPr>
          <w:p w:rsidR="0033021C" w:rsidRDefault="0033021C" w:rsidP="00526F32">
            <w:pPr>
              <w:rPr>
                <w:lang w:val="de-DE"/>
              </w:rPr>
            </w:pPr>
            <w:r>
              <w:rPr>
                <w:lang w:val="de-DE"/>
              </w:rPr>
              <w:t>nein</w:t>
            </w:r>
          </w:p>
        </w:tc>
        <w:tc>
          <w:tcPr>
            <w:tcW w:w="3544" w:type="dxa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 w:rsidRPr="00526F32">
              <w:rPr>
                <w:lang w:val="de-DE"/>
              </w:rPr>
              <w:t>Figurwahl</w:t>
            </w:r>
            <w:proofErr w:type="spellEnd"/>
            <w:r w:rsidRPr="00526F32">
              <w:rPr>
                <w:lang w:val="de-DE"/>
              </w:rPr>
              <w:t>-Bildschirm</w:t>
            </w:r>
          </w:p>
        </w:tc>
      </w:tr>
    </w:tbl>
    <w:p w:rsidR="0033021C" w:rsidRPr="00526F32" w:rsidRDefault="0033021C" w:rsidP="00526F32">
      <w:pPr>
        <w:rPr>
          <w:lang w:val="de-DE"/>
        </w:rPr>
      </w:pPr>
    </w:p>
    <w:p w:rsidR="00526F32" w:rsidRPr="0052283A" w:rsidRDefault="00526F32" w:rsidP="00067217">
      <w:pPr>
        <w:rPr>
          <w:lang w:val="de-DE"/>
        </w:rPr>
      </w:pPr>
    </w:p>
    <w:p w:rsidR="00E532C2" w:rsidRDefault="00E532C2" w:rsidP="00E532C2">
      <w:pPr>
        <w:pStyle w:val="berschrift1"/>
        <w:widowControl/>
      </w:pPr>
      <w:bookmarkStart w:id="60" w:name="_Toc359875107"/>
      <w:r>
        <w:t>Flow of Events</w:t>
      </w:r>
      <w:bookmarkEnd w:id="60"/>
    </w:p>
    <w:p w:rsidR="00E532C2" w:rsidRDefault="00E532C2" w:rsidP="00E532C2">
      <w:pPr>
        <w:pStyle w:val="berschrift2"/>
        <w:widowControl/>
      </w:pPr>
      <w:bookmarkStart w:id="61" w:name="_Toc359875108"/>
      <w:r>
        <w:t>Basic Flow</w:t>
      </w:r>
      <w:bookmarkEnd w:id="61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0064DF" w:rsidP="00C92E2C">
      <w:r>
        <w:rPr>
          <w:noProof/>
          <w:lang w:val="de-DE" w:eastAsia="de-DE"/>
        </w:rPr>
        <w:drawing>
          <wp:inline distT="0" distB="0" distL="0" distR="0">
            <wp:extent cx="5943600" cy="446595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_erstell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8D7C5D" w:rsidP="00E90F14">
      <w:pPr>
        <w:pStyle w:val="berschrift3"/>
      </w:pPr>
      <w:proofErr w:type="spellStart"/>
      <w:r w:rsidRPr="00E90F14">
        <w:lastRenderedPageBreak/>
        <w:t>Screenflow</w:t>
      </w:r>
      <w:proofErr w:type="spellEnd"/>
      <w:r w:rsidRPr="00E90F14">
        <w:t xml:space="preserve"> Diagram</w:t>
      </w:r>
    </w:p>
    <w:p w:rsidR="00E90F14" w:rsidRPr="00E90F14" w:rsidRDefault="00043B59" w:rsidP="00E90F14">
      <w:r>
        <w:rPr>
          <w:noProof/>
          <w:lang w:val="de-DE" w:eastAsia="de-DE"/>
        </w:rPr>
        <w:drawing>
          <wp:inline distT="0" distB="0" distL="0" distR="0" wp14:anchorId="2ECB8471" wp14:editId="50A4BEFD">
            <wp:extent cx="5943600" cy="40030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Erstelle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E532C2" w:rsidP="00E532C2">
      <w:pPr>
        <w:pStyle w:val="berschrift2"/>
        <w:widowControl/>
      </w:pPr>
      <w:bookmarkStart w:id="62" w:name="_Toc359875109"/>
      <w:r>
        <w:t>Alternative Flows</w:t>
      </w:r>
      <w:bookmarkEnd w:id="62"/>
    </w:p>
    <w:p w:rsidR="00AB3E4E" w:rsidRDefault="00AB3E4E" w:rsidP="00AB3E4E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526F32" w:rsidRDefault="00E532C2" w:rsidP="008D7C5D">
      <w:pPr>
        <w:pStyle w:val="berschrift1"/>
        <w:rPr>
          <w:sz w:val="20"/>
          <w:lang w:val="de-DE"/>
        </w:rPr>
      </w:pPr>
      <w:bookmarkStart w:id="63" w:name="_Toc359875110"/>
      <w:r w:rsidRPr="00526F32">
        <w:rPr>
          <w:lang w:val="de-DE"/>
        </w:rPr>
        <w:t xml:space="preserve">Special </w:t>
      </w:r>
      <w:proofErr w:type="spellStart"/>
      <w:r w:rsidRPr="00526F32">
        <w:rPr>
          <w:lang w:val="de-DE"/>
        </w:rPr>
        <w:t>Requirements</w:t>
      </w:r>
      <w:bookmarkEnd w:id="63"/>
      <w:proofErr w:type="spellEnd"/>
    </w:p>
    <w:p w:rsidR="008D7C5D" w:rsidRPr="00526F32" w:rsidRDefault="008D7C5D" w:rsidP="008D7C5D">
      <w:pPr>
        <w:rPr>
          <w:lang w:val="de-DE"/>
        </w:rPr>
      </w:pPr>
      <w:r w:rsidRPr="00526F32">
        <w:rPr>
          <w:lang w:val="de-DE"/>
        </w:rPr>
        <w:t>nicht relevant</w:t>
      </w:r>
    </w:p>
    <w:p w:rsidR="00E532C2" w:rsidRPr="00526F32" w:rsidRDefault="00E532C2" w:rsidP="00AB3E4E">
      <w:pPr>
        <w:pStyle w:val="berschrift1"/>
        <w:rPr>
          <w:rFonts w:ascii="Times New Roman" w:hAnsi="Times New Roman"/>
          <w:szCs w:val="24"/>
          <w:lang w:val="de-DE"/>
        </w:rPr>
      </w:pPr>
      <w:bookmarkStart w:id="64" w:name="_Toc359875111"/>
      <w:proofErr w:type="spellStart"/>
      <w:r w:rsidRPr="00526F32">
        <w:rPr>
          <w:szCs w:val="24"/>
          <w:lang w:val="de-DE"/>
        </w:rPr>
        <w:t>Preconditions</w:t>
      </w:r>
      <w:bookmarkEnd w:id="64"/>
      <w:proofErr w:type="spellEnd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>Bevor ein Spieler angelegt werden kann muss ein Spielmodus ausgewählt sein.</w:t>
      </w:r>
    </w:p>
    <w:p w:rsidR="00E532C2" w:rsidRDefault="00E532C2" w:rsidP="00AB3E4E">
      <w:pPr>
        <w:pStyle w:val="berschrift1"/>
        <w:widowControl/>
        <w:rPr>
          <w:sz w:val="20"/>
        </w:rPr>
      </w:pPr>
      <w:bookmarkStart w:id="65" w:name="_Toc359875112"/>
      <w:proofErr w:type="spellStart"/>
      <w:r>
        <w:t>Postconditions</w:t>
      </w:r>
      <w:bookmarkEnd w:id="65"/>
      <w:proofErr w:type="spellEnd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 xml:space="preserve">Nachdem die Spieler angelegt wurden, kann der Benutzer entweder noch einmal zurück zur </w:t>
      </w:r>
      <w:proofErr w:type="spellStart"/>
      <w:r w:rsidRPr="00AB3E4E">
        <w:rPr>
          <w:lang w:val="de-DE"/>
        </w:rPr>
        <w:t>Spielmodusauswahl</w:t>
      </w:r>
      <w:proofErr w:type="spellEnd"/>
      <w:r w:rsidRPr="00AB3E4E">
        <w:rPr>
          <w:lang w:val="de-DE"/>
        </w:rPr>
        <w:t xml:space="preserve"> oder das Spiel beginnen.</w:t>
      </w:r>
    </w:p>
    <w:p w:rsidR="00E532C2" w:rsidRDefault="00E532C2" w:rsidP="008D7C5D">
      <w:pPr>
        <w:pStyle w:val="berschrift1"/>
      </w:pPr>
      <w:bookmarkStart w:id="66" w:name="_Toc359875113"/>
      <w:r>
        <w:t>Extension Points</w:t>
      </w:r>
      <w:bookmarkEnd w:id="66"/>
    </w:p>
    <w:p w:rsidR="00E532C2" w:rsidRDefault="008D7C5D" w:rsidP="001A4328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  <w:ind w:left="720" w:hanging="720"/>
      </w:pPr>
    </w:p>
    <w:p w:rsidR="001A4328" w:rsidRDefault="001A4328" w:rsidP="001A4328">
      <w:pPr>
        <w:jc w:val="both"/>
      </w:pPr>
    </w:p>
    <w:p w:rsidR="00E532C2" w:rsidRDefault="00E532C2" w:rsidP="00E532C2">
      <w:pPr>
        <w:pStyle w:val="InfoBlue"/>
      </w:pPr>
    </w:p>
    <w:p w:rsidR="00C12991" w:rsidRDefault="00C12991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0B44EA" w:rsidRDefault="00C12991" w:rsidP="00C12991">
      <w:pPr>
        <w:pStyle w:val="Titel"/>
      </w:pPr>
      <w:bookmarkStart w:id="67" w:name="_Toc359875114"/>
      <w:proofErr w:type="spellStart"/>
      <w:r>
        <w:lastRenderedPageBreak/>
        <w:t>Screenflow</w:t>
      </w:r>
      <w:bookmarkEnd w:id="67"/>
      <w:proofErr w:type="spellEnd"/>
    </w:p>
    <w:p w:rsidR="00C12991" w:rsidRPr="00C12991" w:rsidRDefault="00C12991" w:rsidP="00C12991"/>
    <w:p w:rsidR="00C12991" w:rsidRPr="00C12991" w:rsidRDefault="00C12991" w:rsidP="00C12991">
      <w:r>
        <w:rPr>
          <w:noProof/>
          <w:lang w:val="de-DE" w:eastAsia="de-DE"/>
        </w:rPr>
        <w:drawing>
          <wp:inline distT="0" distB="0" distL="0" distR="0">
            <wp:extent cx="5943600" cy="527558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flow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991" w:rsidRPr="00C12991">
      <w:headerReference w:type="default" r:id="rId26"/>
      <w:footerReference w:type="default" r:id="rId27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EA1" w:rsidRDefault="00EA5EA1">
      <w:pPr>
        <w:spacing w:line="240" w:lineRule="auto"/>
      </w:pPr>
      <w:r>
        <w:separator/>
      </w:r>
    </w:p>
  </w:endnote>
  <w:endnote w:type="continuationSeparator" w:id="0">
    <w:p w:rsidR="00EA5EA1" w:rsidRDefault="00EA5E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A4F4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ind w:right="360"/>
            <w:rPr>
              <w:sz w:val="24"/>
            </w:rPr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center"/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Ó</w:t>
          </w:r>
          <w:r>
            <w:fldChar w:fldCharType="end"/>
          </w:r>
          <w:fldSimple w:instr=" DOCPROPERTY &quot;Company&quot;  \* MERGEFORMAT ">
            <w:r w:rsidR="00075CF0">
              <w:t>DHBW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075CF0">
            <w:rPr>
              <w:noProof/>
            </w:rPr>
            <w:t>2013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page </w:instrText>
          </w:r>
          <w:r>
            <w:rPr>
              <w:rStyle w:val="Seitenzahl"/>
            </w:rPr>
            <w:fldChar w:fldCharType="separate"/>
          </w:r>
          <w:r w:rsidR="00075CF0">
            <w:rPr>
              <w:rStyle w:val="Seitenzahl"/>
              <w:noProof/>
            </w:rPr>
            <w:t>5</w:t>
          </w:r>
          <w:r>
            <w:rPr>
              <w:rStyle w:val="Seitenzahl"/>
            </w:rPr>
            <w:fldChar w:fldCharType="end"/>
          </w:r>
        </w:p>
      </w:tc>
    </w:tr>
  </w:tbl>
  <w:p w:rsidR="000A4F46" w:rsidRDefault="000A4F4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EA1" w:rsidRDefault="00EA5EA1">
      <w:pPr>
        <w:spacing w:line="240" w:lineRule="auto"/>
      </w:pPr>
      <w:r>
        <w:separator/>
      </w:r>
    </w:p>
  </w:footnote>
  <w:footnote w:type="continuationSeparator" w:id="0">
    <w:p w:rsidR="00EA5EA1" w:rsidRDefault="00EA5E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4F46" w:rsidRDefault="000A4F46">
    <w:pPr>
      <w:rPr>
        <w:sz w:val="24"/>
      </w:rPr>
    </w:pPr>
  </w:p>
  <w:p w:rsidR="000A4F46" w:rsidRDefault="000A4F46">
    <w:pPr>
      <w:pBdr>
        <w:top w:val="single" w:sz="6" w:space="1" w:color="auto"/>
      </w:pBdr>
      <w:rPr>
        <w:sz w:val="24"/>
      </w:rPr>
    </w:pPr>
  </w:p>
  <w:p w:rsidR="000A4F46" w:rsidRDefault="000A4F46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075CF0">
      <w:rPr>
        <w:rFonts w:ascii="Arial" w:hAnsi="Arial"/>
        <w:b/>
        <w:sz w:val="36"/>
      </w:rPr>
      <w:t>DHBW</w:t>
    </w:r>
    <w:r>
      <w:rPr>
        <w:rFonts w:ascii="Arial" w:hAnsi="Arial"/>
        <w:b/>
        <w:sz w:val="36"/>
      </w:rPr>
      <w:fldChar w:fldCharType="end"/>
    </w:r>
  </w:p>
  <w:p w:rsidR="000A4F46" w:rsidRDefault="000A4F46">
    <w:pPr>
      <w:pBdr>
        <w:bottom w:val="single" w:sz="6" w:space="1" w:color="auto"/>
      </w:pBdr>
      <w:jc w:val="right"/>
      <w:rPr>
        <w:sz w:val="24"/>
      </w:rPr>
    </w:pPr>
  </w:p>
  <w:p w:rsidR="000A4F46" w:rsidRDefault="000A4F46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A4F46">
      <w:tc>
        <w:tcPr>
          <w:tcW w:w="6379" w:type="dxa"/>
        </w:tcPr>
        <w:p w:rsidR="000A4F46" w:rsidRDefault="00275688">
          <w:r>
            <w:fldChar w:fldCharType="begin"/>
          </w:r>
          <w:r>
            <w:instrText xml:space="preserve">subject  \* Mergeformat </w:instrText>
          </w:r>
          <w:r>
            <w:fldChar w:fldCharType="separate"/>
          </w:r>
          <w:r w:rsidR="00075CF0">
            <w:t xml:space="preserve">Die </w:t>
          </w:r>
          <w:proofErr w:type="spellStart"/>
          <w:r w:rsidR="00075CF0">
            <w:t>verrückte</w:t>
          </w:r>
          <w:proofErr w:type="spellEnd"/>
          <w:r w:rsidR="00075CF0">
            <w:t xml:space="preserve"> </w:t>
          </w:r>
          <w:proofErr w:type="spellStart"/>
          <w:r w:rsidR="00075CF0">
            <w:t>Sightseeingtour</w:t>
          </w:r>
          <w:proofErr w:type="spellEnd"/>
          <w:r>
            <w:fldChar w:fldCharType="end"/>
          </w:r>
        </w:p>
      </w:tc>
      <w:tc>
        <w:tcPr>
          <w:tcW w:w="3179" w:type="dxa"/>
        </w:tcPr>
        <w:p w:rsidR="000A4F46" w:rsidRDefault="00923024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1.2</w:t>
          </w:r>
        </w:p>
      </w:tc>
    </w:tr>
    <w:tr w:rsidR="000A4F46">
      <w:tc>
        <w:tcPr>
          <w:tcW w:w="6379" w:type="dxa"/>
        </w:tcPr>
        <w:p w:rsidR="000A4F46" w:rsidRDefault="000B3274">
          <w:fldSimple w:instr="title  \* Mergeformat ">
            <w:r w:rsidR="00075CF0">
              <w:t>Use-Case Specifications</w:t>
            </w:r>
          </w:fldSimple>
        </w:p>
      </w:tc>
      <w:tc>
        <w:tcPr>
          <w:tcW w:w="3179" w:type="dxa"/>
        </w:tcPr>
        <w:p w:rsidR="000A4F46" w:rsidRDefault="009245E9" w:rsidP="00923024">
          <w:r>
            <w:t xml:space="preserve">  Date:  </w:t>
          </w:r>
          <w:r w:rsidR="00923024">
            <w:t>6/24/2013</w:t>
          </w:r>
        </w:p>
      </w:tc>
    </w:tr>
  </w:tbl>
  <w:p w:rsidR="000A4F46" w:rsidRDefault="000A4F46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9"/>
  </w:num>
  <w:num w:numId="4">
    <w:abstractNumId w:val="19"/>
  </w:num>
  <w:num w:numId="5">
    <w:abstractNumId w:val="14"/>
  </w:num>
  <w:num w:numId="6">
    <w:abstractNumId w:val="13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8"/>
  </w:num>
  <w:num w:numId="10">
    <w:abstractNumId w:val="3"/>
  </w:num>
  <w:num w:numId="11">
    <w:abstractNumId w:val="10"/>
  </w:num>
  <w:num w:numId="12">
    <w:abstractNumId w:val="8"/>
  </w:num>
  <w:num w:numId="13">
    <w:abstractNumId w:val="17"/>
  </w:num>
  <w:num w:numId="14">
    <w:abstractNumId w:val="7"/>
  </w:num>
  <w:num w:numId="15">
    <w:abstractNumId w:val="4"/>
  </w:num>
  <w:num w:numId="16">
    <w:abstractNumId w:val="16"/>
  </w:num>
  <w:num w:numId="17">
    <w:abstractNumId w:val="12"/>
  </w:num>
  <w:num w:numId="18">
    <w:abstractNumId w:val="5"/>
  </w:num>
  <w:num w:numId="19">
    <w:abstractNumId w:val="11"/>
  </w:num>
  <w:num w:numId="20">
    <w:abstractNumId w:val="6"/>
  </w:num>
  <w:num w:numId="21">
    <w:abstractNumId w:val="15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4EA"/>
    <w:rsid w:val="000064DF"/>
    <w:rsid w:val="000310C5"/>
    <w:rsid w:val="00043B59"/>
    <w:rsid w:val="00067217"/>
    <w:rsid w:val="00070B10"/>
    <w:rsid w:val="00075CF0"/>
    <w:rsid w:val="000A4F46"/>
    <w:rsid w:val="000B3274"/>
    <w:rsid w:val="000B44EA"/>
    <w:rsid w:val="00113532"/>
    <w:rsid w:val="001505B5"/>
    <w:rsid w:val="001A4328"/>
    <w:rsid w:val="001E5EC7"/>
    <w:rsid w:val="00233F96"/>
    <w:rsid w:val="00266394"/>
    <w:rsid w:val="00275688"/>
    <w:rsid w:val="0033021C"/>
    <w:rsid w:val="00395C35"/>
    <w:rsid w:val="00504E3D"/>
    <w:rsid w:val="0052283A"/>
    <w:rsid w:val="00526F32"/>
    <w:rsid w:val="005530F6"/>
    <w:rsid w:val="00682D74"/>
    <w:rsid w:val="00695447"/>
    <w:rsid w:val="006E4FE7"/>
    <w:rsid w:val="006F324F"/>
    <w:rsid w:val="006F348E"/>
    <w:rsid w:val="00730771"/>
    <w:rsid w:val="00802B78"/>
    <w:rsid w:val="008B483F"/>
    <w:rsid w:val="008D274F"/>
    <w:rsid w:val="008D7C5D"/>
    <w:rsid w:val="00920AAC"/>
    <w:rsid w:val="00923024"/>
    <w:rsid w:val="009245E9"/>
    <w:rsid w:val="009D623E"/>
    <w:rsid w:val="00AB3E4E"/>
    <w:rsid w:val="00AE46E9"/>
    <w:rsid w:val="00B92904"/>
    <w:rsid w:val="00B962B9"/>
    <w:rsid w:val="00B96664"/>
    <w:rsid w:val="00BA7440"/>
    <w:rsid w:val="00C12991"/>
    <w:rsid w:val="00C77E94"/>
    <w:rsid w:val="00C92E2C"/>
    <w:rsid w:val="00E1447E"/>
    <w:rsid w:val="00E17BDF"/>
    <w:rsid w:val="00E532C2"/>
    <w:rsid w:val="00E90F14"/>
    <w:rsid w:val="00EA5EA1"/>
    <w:rsid w:val="00F47E16"/>
    <w:rsid w:val="00FB52D1"/>
    <w:rsid w:val="00FC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920A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920A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jpg"/><Relationship Id="rId25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7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jp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jpg"/><Relationship Id="rId28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Use%20Case%20Description%20Template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804500-0F58-40A5-969B-CE783A773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 Case Description Template.dot</Template>
  <TotalTime>0</TotalTime>
  <Pages>21</Pages>
  <Words>1993</Words>
  <Characters>12556</Characters>
  <Application>Microsoft Office Word</Application>
  <DocSecurity>0</DocSecurity>
  <Lines>104</Lines>
  <Paragraphs>29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Use-Case Specifications</vt:lpstr>
      <vt:lpstr>Use-Case Specification: &lt;Use-Case Name&gt;</vt:lpstr>
    </vt:vector>
  </TitlesOfParts>
  <Company>DHBW</Company>
  <LinksUpToDate>false</LinksUpToDate>
  <CharactersWithSpaces>14520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Specifications</dc:title>
  <dc:subject>Die verrückte Sightseeingtour</dc:subject>
  <dc:creator>Prof. Kay Margarethe Berkling, PhD</dc:creator>
  <cp:lastModifiedBy>Janina</cp:lastModifiedBy>
  <cp:revision>33</cp:revision>
  <cp:lastPrinted>2013-06-24T20:09:00Z</cp:lastPrinted>
  <dcterms:created xsi:type="dcterms:W3CDTF">2012-11-09T12:42:00Z</dcterms:created>
  <dcterms:modified xsi:type="dcterms:W3CDTF">2013-06-24T20:09:00Z</dcterms:modified>
</cp:coreProperties>
</file>